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DD5DF5" w:rsidRPr="000F1733" w:rsidRDefault="00DD5DF5" w:rsidP="003A6058">
      <w:pPr>
        <w:pStyle w:val="11"/>
        <w:rPr>
          <w:rFonts w:ascii="標楷體" w:hAnsi="標楷體"/>
        </w:rPr>
      </w:pPr>
    </w:p>
    <w:p w:rsidR="00745C99" w:rsidRPr="000F1733" w:rsidRDefault="00745C99" w:rsidP="003A6058">
      <w:pPr>
        <w:rPr>
          <w:rFonts w:ascii="標楷體" w:hAnsi="標楷體"/>
        </w:rPr>
      </w:pPr>
    </w:p>
    <w:p w:rsidR="00745C99" w:rsidRPr="000F1733" w:rsidRDefault="00745C99" w:rsidP="003A6058">
      <w:pPr>
        <w:rPr>
          <w:rFonts w:ascii="標楷體" w:hAnsi="標楷體"/>
        </w:rPr>
      </w:pPr>
    </w:p>
    <w:p w:rsidR="00745C99" w:rsidRPr="000F1733" w:rsidRDefault="00745C99" w:rsidP="003A6058">
      <w:pPr>
        <w:rPr>
          <w:rFonts w:ascii="標楷體" w:hAnsi="標楷體"/>
        </w:rPr>
      </w:pPr>
    </w:p>
    <w:p w:rsidR="00745C99" w:rsidRPr="000F1733" w:rsidRDefault="00745C99" w:rsidP="003A6058">
      <w:pPr>
        <w:rPr>
          <w:rFonts w:ascii="標楷體" w:hAnsi="標楷體"/>
        </w:rPr>
      </w:pPr>
    </w:p>
    <w:p w:rsidR="00BB1611" w:rsidRPr="000F1733" w:rsidRDefault="00BB1611" w:rsidP="003A6058">
      <w:pPr>
        <w:rPr>
          <w:rFonts w:ascii="標楷體" w:hAnsi="標楷體"/>
        </w:rPr>
      </w:pPr>
      <w:bookmarkStart w:id="0" w:name="_Toc173051604"/>
      <w:bookmarkStart w:id="1" w:name="_Toc177799446"/>
      <w:bookmarkStart w:id="2" w:name="_Toc193166327"/>
      <w:bookmarkStart w:id="3" w:name="_Toc194225131"/>
      <w:bookmarkStart w:id="4" w:name="_Toc194387955"/>
    </w:p>
    <w:p w:rsidR="00AA3E77" w:rsidRPr="003A6058" w:rsidRDefault="007C7DC8" w:rsidP="003A6058">
      <w:pPr>
        <w:jc w:val="center"/>
        <w:rPr>
          <w:rFonts w:ascii="標楷體" w:hAnsi="標楷體"/>
          <w:b/>
          <w:sz w:val="52"/>
          <w:szCs w:val="52"/>
        </w:rPr>
      </w:pPr>
      <w:r>
        <w:rPr>
          <w:rFonts w:ascii="標楷體" w:hAnsi="標楷體" w:hint="eastAsia"/>
          <w:b/>
          <w:sz w:val="52"/>
          <w:szCs w:val="52"/>
        </w:rPr>
        <w:t xml:space="preserve">AMP </w:t>
      </w:r>
      <w:r w:rsidR="000C09DA">
        <w:rPr>
          <w:rFonts w:ascii="標楷體" w:hAnsi="標楷體" w:hint="eastAsia"/>
          <w:b/>
          <w:sz w:val="52"/>
          <w:szCs w:val="52"/>
        </w:rPr>
        <w:t>指令下達</w:t>
      </w:r>
      <w:r>
        <w:rPr>
          <w:rFonts w:ascii="標楷體" w:hAnsi="標楷體" w:hint="eastAsia"/>
          <w:b/>
          <w:sz w:val="52"/>
          <w:szCs w:val="52"/>
        </w:rPr>
        <w:t>MQTT</w:t>
      </w:r>
      <w:r w:rsidR="000C09DA">
        <w:rPr>
          <w:rFonts w:ascii="標楷體" w:hAnsi="標楷體" w:hint="eastAsia"/>
          <w:b/>
          <w:sz w:val="52"/>
          <w:szCs w:val="52"/>
        </w:rPr>
        <w:t>取得D</w:t>
      </w:r>
      <w:r w:rsidR="000C09DA">
        <w:rPr>
          <w:rFonts w:ascii="標楷體" w:hAnsi="標楷體"/>
          <w:b/>
          <w:sz w:val="52"/>
          <w:szCs w:val="52"/>
        </w:rPr>
        <w:t>ata</w:t>
      </w:r>
    </w:p>
    <w:p w:rsidR="00AA3E77" w:rsidRPr="000F1733" w:rsidRDefault="00AA3E77" w:rsidP="003A6058">
      <w:pPr>
        <w:rPr>
          <w:rFonts w:ascii="標楷體" w:hAnsi="標楷體"/>
          <w:b/>
        </w:rPr>
      </w:pPr>
    </w:p>
    <w:p w:rsidR="00546BC0" w:rsidRPr="000F1733" w:rsidRDefault="00546BC0" w:rsidP="003A6058">
      <w:pPr>
        <w:rPr>
          <w:rFonts w:ascii="標楷體" w:hAnsi="標楷體"/>
        </w:rPr>
      </w:pPr>
      <w:r w:rsidRPr="000F1733">
        <w:rPr>
          <w:rFonts w:ascii="標楷體" w:hAnsi="標楷體"/>
        </w:rPr>
        <w:br w:type="page"/>
      </w:r>
    </w:p>
    <w:p w:rsidR="00BB1611" w:rsidRPr="00690777" w:rsidRDefault="00940CEC" w:rsidP="003A6058">
      <w:pPr>
        <w:jc w:val="center"/>
        <w:rPr>
          <w:rFonts w:ascii="標楷體" w:hAnsi="標楷體"/>
          <w:b/>
          <w:sz w:val="52"/>
          <w:szCs w:val="52"/>
        </w:rPr>
      </w:pPr>
      <w:r w:rsidRPr="00690777">
        <w:rPr>
          <w:rFonts w:ascii="標楷體" w:hAnsi="標楷體" w:hint="eastAsia"/>
          <w:b/>
          <w:sz w:val="52"/>
          <w:szCs w:val="52"/>
        </w:rPr>
        <w:lastRenderedPageBreak/>
        <w:t xml:space="preserve">目 </w:t>
      </w:r>
      <w:r w:rsidR="00690777">
        <w:rPr>
          <w:rFonts w:ascii="標楷體" w:hAnsi="標楷體" w:hint="eastAsia"/>
          <w:b/>
          <w:sz w:val="52"/>
          <w:szCs w:val="52"/>
        </w:rPr>
        <w:t xml:space="preserve">  </w:t>
      </w:r>
      <w:r w:rsidRPr="00690777">
        <w:rPr>
          <w:rFonts w:ascii="標楷體" w:hAnsi="標楷體" w:hint="eastAsia"/>
          <w:b/>
          <w:sz w:val="52"/>
          <w:szCs w:val="52"/>
        </w:rPr>
        <w:t>錄</w:t>
      </w:r>
    </w:p>
    <w:p w:rsidR="006E43E9" w:rsidRPr="000F1733" w:rsidRDefault="00127720" w:rsidP="003A6058">
      <w:pPr>
        <w:pStyle w:val="11"/>
        <w:tabs>
          <w:tab w:val="right" w:leader="dot" w:pos="8296"/>
        </w:tabs>
        <w:rPr>
          <w:rFonts w:ascii="標楷體" w:hAnsi="標楷體"/>
          <w:noProof/>
        </w:rPr>
      </w:pPr>
      <w:hyperlink w:anchor="_1._說明" w:history="1">
        <w:r w:rsidR="000F1733" w:rsidRPr="00127720">
          <w:rPr>
            <w:rStyle w:val="a5"/>
            <w:rFonts w:ascii="標楷體" w:hAnsi="標楷體" w:hint="eastAsia"/>
            <w:noProof/>
            <w:kern w:val="0"/>
          </w:rPr>
          <w:t>1</w:t>
        </w:r>
        <w:r w:rsidR="000F1733" w:rsidRPr="00127720">
          <w:rPr>
            <w:rStyle w:val="a5"/>
            <w:rFonts w:ascii="標楷體" w:hAnsi="標楷體"/>
            <w:noProof/>
            <w:kern w:val="0"/>
          </w:rPr>
          <w:t xml:space="preserve">. </w:t>
        </w:r>
        <w:r w:rsidR="000C09DA" w:rsidRPr="00127720">
          <w:rPr>
            <w:rStyle w:val="a5"/>
            <w:rFonts w:ascii="標楷體" w:hAnsi="標楷體"/>
            <w:noProof/>
            <w:kern w:val="0"/>
          </w:rPr>
          <w:t>說明</w:t>
        </w:r>
      </w:hyperlink>
    </w:p>
    <w:p w:rsidR="00940CEC" w:rsidRPr="000F1733" w:rsidRDefault="00127720" w:rsidP="003A6058">
      <w:pPr>
        <w:pStyle w:val="21"/>
        <w:tabs>
          <w:tab w:val="right" w:leader="dot" w:pos="8296"/>
        </w:tabs>
        <w:ind w:leftChars="0" w:left="0"/>
        <w:rPr>
          <w:rFonts w:ascii="標楷體" w:hAnsi="標楷體"/>
          <w:color w:val="3C4043"/>
          <w:shd w:val="clear" w:color="auto" w:fill="F5F5F5"/>
        </w:rPr>
      </w:pPr>
      <w:hyperlink w:anchor="_2._環境架設" w:history="1">
        <w:r w:rsidR="000F1733" w:rsidRPr="00127720">
          <w:rPr>
            <w:rStyle w:val="a5"/>
            <w:rFonts w:ascii="標楷體" w:hAnsi="標楷體" w:hint="eastAsia"/>
            <w:shd w:val="clear" w:color="auto" w:fill="F5F5F5"/>
          </w:rPr>
          <w:t>2</w:t>
        </w:r>
        <w:r w:rsidR="000F1733" w:rsidRPr="00127720">
          <w:rPr>
            <w:rStyle w:val="a5"/>
            <w:rFonts w:ascii="標楷體" w:hAnsi="標楷體"/>
            <w:shd w:val="clear" w:color="auto" w:fill="F5F5F5"/>
          </w:rPr>
          <w:t xml:space="preserve">. </w:t>
        </w:r>
        <w:r w:rsidR="003F012E" w:rsidRPr="00127720">
          <w:rPr>
            <w:rStyle w:val="a5"/>
            <w:rFonts w:ascii="標楷體" w:hAnsi="標楷體"/>
            <w:shd w:val="clear" w:color="auto" w:fill="F5F5F5"/>
          </w:rPr>
          <w:t>環境架設</w:t>
        </w:r>
      </w:hyperlink>
    </w:p>
    <w:p w:rsidR="006E43E9" w:rsidRPr="000F1733" w:rsidRDefault="00127720" w:rsidP="003A6058">
      <w:pPr>
        <w:pStyle w:val="21"/>
        <w:tabs>
          <w:tab w:val="right" w:leader="dot" w:pos="8296"/>
        </w:tabs>
        <w:ind w:left="480"/>
        <w:rPr>
          <w:rFonts w:ascii="標楷體" w:hAnsi="標楷體"/>
          <w:noProof/>
        </w:rPr>
      </w:pPr>
      <w:hyperlink w:anchor="_2.1_Transponder" w:history="1">
        <w:r w:rsidR="006E43E9" w:rsidRPr="00127720">
          <w:rPr>
            <w:rStyle w:val="a5"/>
            <w:rFonts w:ascii="標楷體" w:hAnsi="標楷體"/>
            <w:noProof/>
          </w:rPr>
          <w:t xml:space="preserve">2.1 </w:t>
        </w:r>
        <w:r w:rsidR="006520EE" w:rsidRPr="00127720">
          <w:rPr>
            <w:rStyle w:val="a5"/>
            <w:rFonts w:ascii="標楷體" w:hAnsi="標楷體"/>
            <w:noProof/>
          </w:rPr>
          <w:t>T</w:t>
        </w:r>
        <w:r w:rsidR="006520EE" w:rsidRPr="00127720">
          <w:rPr>
            <w:rStyle w:val="a5"/>
            <w:rFonts w:ascii="標楷體" w:hAnsi="標楷體" w:hint="eastAsia"/>
            <w:noProof/>
          </w:rPr>
          <w:t>r</w:t>
        </w:r>
        <w:r w:rsidR="006520EE" w:rsidRPr="00127720">
          <w:rPr>
            <w:rStyle w:val="a5"/>
            <w:rFonts w:ascii="標楷體" w:hAnsi="標楷體"/>
            <w:noProof/>
          </w:rPr>
          <w:t>ansponder</w:t>
        </w:r>
      </w:hyperlink>
    </w:p>
    <w:p w:rsidR="006E43E9" w:rsidRDefault="00127720" w:rsidP="003A6058">
      <w:pPr>
        <w:pStyle w:val="21"/>
        <w:tabs>
          <w:tab w:val="right" w:leader="dot" w:pos="8296"/>
        </w:tabs>
        <w:ind w:left="480"/>
        <w:rPr>
          <w:rFonts w:ascii="標楷體" w:hAnsi="標楷體"/>
          <w:noProof/>
        </w:rPr>
      </w:pPr>
      <w:hyperlink w:anchor="_2.2_Middleware_UART.py" w:history="1">
        <w:r w:rsidR="006E43E9" w:rsidRPr="00127720">
          <w:rPr>
            <w:rStyle w:val="a5"/>
            <w:rFonts w:ascii="標楷體" w:hAnsi="標楷體"/>
            <w:noProof/>
          </w:rPr>
          <w:t xml:space="preserve">2.2 </w:t>
        </w:r>
        <w:r w:rsidR="006520EE" w:rsidRPr="00127720">
          <w:rPr>
            <w:rStyle w:val="a5"/>
            <w:rFonts w:ascii="標楷體" w:hAnsi="標楷體"/>
            <w:noProof/>
          </w:rPr>
          <w:t>Middleware_UART.py</w:t>
        </w:r>
      </w:hyperlink>
    </w:p>
    <w:p w:rsidR="006520EE" w:rsidRPr="000F1733" w:rsidRDefault="00127720" w:rsidP="006520EE">
      <w:pPr>
        <w:pStyle w:val="21"/>
        <w:tabs>
          <w:tab w:val="right" w:leader="dot" w:pos="8296"/>
        </w:tabs>
        <w:ind w:left="480"/>
        <w:rPr>
          <w:rFonts w:ascii="標楷體" w:hAnsi="標楷體"/>
          <w:noProof/>
        </w:rPr>
      </w:pPr>
      <w:hyperlink w:anchor="_2.3_mqtt_chirpstack_sqlite.c_(常駐)" w:history="1">
        <w:r w:rsidR="006520EE" w:rsidRPr="00127720">
          <w:rPr>
            <w:rStyle w:val="a5"/>
            <w:rFonts w:ascii="標楷體" w:hAnsi="標楷體"/>
            <w:noProof/>
          </w:rPr>
          <w:t>2.3 mqtt_chirpstack_sqlite.c</w:t>
        </w:r>
      </w:hyperlink>
    </w:p>
    <w:p w:rsidR="006520EE" w:rsidRPr="006520EE" w:rsidRDefault="00127720" w:rsidP="00FE7D9F">
      <w:pPr>
        <w:rPr>
          <w:rFonts w:hint="eastAsia"/>
        </w:rPr>
      </w:pPr>
      <w:hyperlink w:anchor="_3._mqtt_chirpstack_sqlite.c_(常駐)程式編" w:history="1">
        <w:r w:rsidR="00FE7D9F" w:rsidRPr="00127720">
          <w:rPr>
            <w:rStyle w:val="a5"/>
            <w:rFonts w:ascii="標楷體" w:hAnsi="標楷體"/>
            <w:shd w:val="clear" w:color="auto" w:fill="F5F5F5"/>
          </w:rPr>
          <w:t xml:space="preserve">3. </w:t>
        </w:r>
        <w:r w:rsidR="00025A39" w:rsidRPr="00127720">
          <w:rPr>
            <w:rStyle w:val="a5"/>
            <w:noProof/>
          </w:rPr>
          <w:t>mqtt_chirpstack_sqlite.c (</w:t>
        </w:r>
        <w:r w:rsidR="00025A39" w:rsidRPr="00127720">
          <w:rPr>
            <w:rStyle w:val="a5"/>
            <w:rFonts w:asciiTheme="minorEastAsia" w:eastAsiaTheme="minorEastAsia" w:hAnsiTheme="minorEastAsia"/>
            <w:noProof/>
          </w:rPr>
          <w:t>常駐)</w:t>
        </w:r>
        <w:r w:rsidR="00025A39" w:rsidRPr="00127720">
          <w:rPr>
            <w:rStyle w:val="a5"/>
            <w:rFonts w:asciiTheme="minorEastAsia" w:eastAsiaTheme="minorEastAsia" w:hAnsiTheme="minorEastAsia" w:hint="eastAsia"/>
            <w:noProof/>
          </w:rPr>
          <w:t>程</w:t>
        </w:r>
        <w:r w:rsidR="00025A39" w:rsidRPr="00127720">
          <w:rPr>
            <w:rStyle w:val="a5"/>
            <w:rFonts w:asciiTheme="minorEastAsia" w:eastAsiaTheme="minorEastAsia" w:hAnsiTheme="minorEastAsia"/>
            <w:noProof/>
          </w:rPr>
          <w:t>式</w:t>
        </w:r>
        <w:r w:rsidR="00025A39" w:rsidRPr="00127720">
          <w:rPr>
            <w:rStyle w:val="a5"/>
            <w:rFonts w:asciiTheme="minorEastAsia" w:eastAsiaTheme="minorEastAsia" w:hAnsiTheme="minorEastAsia" w:hint="eastAsia"/>
            <w:noProof/>
          </w:rPr>
          <w:t>編譯</w:t>
        </w:r>
      </w:hyperlink>
    </w:p>
    <w:p w:rsidR="00025A39" w:rsidRPr="00025A39" w:rsidRDefault="00127720" w:rsidP="00025A39">
      <w:pPr>
        <w:rPr>
          <w:rFonts w:hint="eastAsia"/>
          <w:lang w:eastAsia="x-none"/>
        </w:rPr>
      </w:pPr>
      <w:hyperlink w:anchor="_４._SQLite_database" w:history="1">
        <w:r w:rsidR="00025A39" w:rsidRPr="00127720">
          <w:rPr>
            <w:rStyle w:val="a5"/>
            <w:rFonts w:hint="eastAsia"/>
            <w:shd w:val="clear" w:color="auto" w:fill="F5F5F5"/>
          </w:rPr>
          <w:t>４</w:t>
        </w:r>
        <w:r w:rsidR="00025A39" w:rsidRPr="00127720">
          <w:rPr>
            <w:rStyle w:val="a5"/>
            <w:shd w:val="clear" w:color="auto" w:fill="F5F5F5"/>
          </w:rPr>
          <w:t xml:space="preserve">. </w:t>
        </w:r>
        <w:r w:rsidR="00025A39" w:rsidRPr="00127720">
          <w:rPr>
            <w:rStyle w:val="a5"/>
          </w:rPr>
          <w:t xml:space="preserve">SQLite database </w:t>
        </w:r>
        <w:r w:rsidR="00025A39" w:rsidRPr="00127720">
          <w:rPr>
            <w:rStyle w:val="a5"/>
          </w:rPr>
          <w:t>結果</w:t>
        </w:r>
      </w:hyperlink>
    </w:p>
    <w:p w:rsidR="00E67B1B" w:rsidRPr="000F1733" w:rsidRDefault="00E67B1B" w:rsidP="003A6058">
      <w:pPr>
        <w:rPr>
          <w:rFonts w:ascii="標楷體" w:hAnsi="標楷體"/>
        </w:rPr>
      </w:pPr>
      <w:bookmarkStart w:id="5" w:name="_GoBack"/>
      <w:bookmarkEnd w:id="5"/>
    </w:p>
    <w:p w:rsidR="004445A3" w:rsidRPr="000F1733" w:rsidRDefault="004445A3" w:rsidP="003A6058">
      <w:pPr>
        <w:rPr>
          <w:rFonts w:ascii="標楷體" w:hAnsi="標楷體"/>
        </w:rPr>
      </w:pPr>
    </w:p>
    <w:p w:rsidR="004445A3" w:rsidRPr="000F1733" w:rsidRDefault="004445A3" w:rsidP="003A6058">
      <w:pPr>
        <w:rPr>
          <w:rFonts w:ascii="標楷體" w:hAnsi="標楷體"/>
        </w:rPr>
      </w:pPr>
    </w:p>
    <w:p w:rsidR="004445A3" w:rsidRPr="000F1733" w:rsidRDefault="004445A3" w:rsidP="003A6058">
      <w:pPr>
        <w:rPr>
          <w:rFonts w:ascii="標楷體" w:hAnsi="標楷體"/>
        </w:rPr>
      </w:pPr>
    </w:p>
    <w:p w:rsidR="00940CEC" w:rsidRPr="000F1733" w:rsidRDefault="00940CEC" w:rsidP="003A6058">
      <w:pPr>
        <w:rPr>
          <w:rFonts w:ascii="標楷體" w:hAnsi="標楷體"/>
        </w:rPr>
      </w:pPr>
      <w:r w:rsidRPr="000F1733">
        <w:rPr>
          <w:rFonts w:ascii="標楷體" w:hAnsi="標楷體"/>
        </w:rPr>
        <w:br w:type="page"/>
      </w:r>
    </w:p>
    <w:p w:rsidR="00940CEC" w:rsidRPr="000F1733" w:rsidRDefault="000F1733" w:rsidP="000C09DA">
      <w:pPr>
        <w:pStyle w:val="3"/>
        <w:numPr>
          <w:ilvl w:val="0"/>
          <w:numId w:val="0"/>
        </w:numPr>
        <w:rPr>
          <w:noProof/>
        </w:rPr>
      </w:pPr>
      <w:bookmarkStart w:id="6" w:name="_1._說明"/>
      <w:bookmarkEnd w:id="6"/>
      <w:r w:rsidRPr="000F1733">
        <w:rPr>
          <w:rFonts w:hint="eastAsia"/>
          <w:noProof/>
        </w:rPr>
        <w:lastRenderedPageBreak/>
        <w:t>1</w:t>
      </w:r>
      <w:r w:rsidRPr="000F1733">
        <w:rPr>
          <w:noProof/>
        </w:rPr>
        <w:t xml:space="preserve">. </w:t>
      </w:r>
      <w:r w:rsidR="000C09DA">
        <w:rPr>
          <w:rFonts w:hint="eastAsia"/>
          <w:noProof/>
        </w:rPr>
        <w:t>說明</w:t>
      </w:r>
    </w:p>
    <w:p w:rsidR="003F012E" w:rsidRDefault="003F012E" w:rsidP="003F012E">
      <w:pPr>
        <w:pStyle w:val="xmsonormal"/>
        <w:ind w:left="480"/>
        <w:rPr>
          <w:rFonts w:hint="eastAsia"/>
        </w:rPr>
      </w:pPr>
      <w:r w:rsidRPr="003F012E">
        <w:rPr>
          <w:rFonts w:ascii="標楷體" w:eastAsia="標楷體" w:hAnsi="標楷體"/>
        </w:rPr>
        <w:t>使用</w:t>
      </w:r>
      <w:r>
        <w:rPr>
          <w:rFonts w:ascii="Times New Roman" w:hAnsi="Times New Roman" w:cs="Times New Roman"/>
        </w:rPr>
        <w:t xml:space="preserve">Middleware_twoway.py </w:t>
      </w:r>
      <w:r>
        <w:rPr>
          <w:rFonts w:ascii="標楷體" w:eastAsia="標楷體" w:hAnsi="標楷體" w:hint="eastAsia"/>
        </w:rPr>
        <w:t xml:space="preserve">發起 </w:t>
      </w:r>
      <w:r>
        <w:rPr>
          <w:rFonts w:ascii="Times New Roman" w:hAnsi="Times New Roman" w:cs="Times New Roman"/>
        </w:rPr>
        <w:t xml:space="preserve">AMP </w:t>
      </w:r>
      <w:r>
        <w:rPr>
          <w:rFonts w:ascii="標楷體" w:eastAsia="標楷體" w:hAnsi="標楷體" w:hint="eastAsia"/>
        </w:rPr>
        <w:t>指令，</w:t>
      </w:r>
      <w:r>
        <w:rPr>
          <w:rFonts w:ascii="標楷體" w:eastAsia="標楷體" w:hAnsi="標楷體" w:hint="eastAsia"/>
        </w:rPr>
        <w:t>從MQTT訂閱取回T</w:t>
      </w:r>
      <w:r>
        <w:rPr>
          <w:rFonts w:ascii="標楷體" w:eastAsia="標楷體" w:hAnsi="標楷體"/>
        </w:rPr>
        <w:t>ransponder</w:t>
      </w:r>
      <w:r>
        <w:rPr>
          <w:rFonts w:ascii="標楷體" w:eastAsia="標楷體" w:hAnsi="標楷體" w:hint="eastAsia"/>
        </w:rPr>
        <w:t>上傳的對應D</w:t>
      </w:r>
      <w:r>
        <w:rPr>
          <w:rFonts w:ascii="標楷體" w:eastAsia="標楷體" w:hAnsi="標楷體"/>
        </w:rPr>
        <w:t>ata</w:t>
      </w:r>
    </w:p>
    <w:p w:rsidR="00940CEC" w:rsidRDefault="000F1733" w:rsidP="003F012E">
      <w:pPr>
        <w:pStyle w:val="3"/>
        <w:numPr>
          <w:ilvl w:val="0"/>
          <w:numId w:val="0"/>
        </w:numPr>
        <w:rPr>
          <w:shd w:val="clear" w:color="auto" w:fill="F5F5F5"/>
        </w:rPr>
      </w:pPr>
      <w:bookmarkStart w:id="7" w:name="_2._環境架設"/>
      <w:bookmarkEnd w:id="7"/>
      <w:r w:rsidRPr="000F1733">
        <w:rPr>
          <w:rFonts w:hint="eastAsia"/>
          <w:shd w:val="clear" w:color="auto" w:fill="F5F5F5"/>
        </w:rPr>
        <w:t>2</w:t>
      </w:r>
      <w:r w:rsidRPr="000F1733">
        <w:rPr>
          <w:shd w:val="clear" w:color="auto" w:fill="F5F5F5"/>
        </w:rPr>
        <w:t xml:space="preserve">. </w:t>
      </w:r>
      <w:proofErr w:type="spellStart"/>
      <w:r w:rsidR="003F012E">
        <w:rPr>
          <w:rFonts w:hint="eastAsia"/>
          <w:shd w:val="clear" w:color="auto" w:fill="F5F5F5"/>
        </w:rPr>
        <w:t>環境架設</w:t>
      </w:r>
      <w:proofErr w:type="spellEnd"/>
    </w:p>
    <w:p w:rsidR="00476542" w:rsidRDefault="00476542" w:rsidP="00476542">
      <w:pPr>
        <w:pStyle w:val="6"/>
        <w:numPr>
          <w:ilvl w:val="0"/>
          <w:numId w:val="0"/>
        </w:numPr>
        <w:ind w:leftChars="200" w:left="480"/>
        <w:rPr>
          <w:noProof/>
        </w:rPr>
      </w:pPr>
      <w:bookmarkStart w:id="8" w:name="_2.1_Transponder"/>
      <w:bookmarkEnd w:id="8"/>
      <w:r w:rsidRPr="000F1733">
        <w:rPr>
          <w:noProof/>
        </w:rPr>
        <w:t xml:space="preserve">2.1 </w:t>
      </w:r>
      <w:r>
        <w:rPr>
          <w:rFonts w:hint="eastAsia"/>
          <w:noProof/>
        </w:rPr>
        <w:t>Tr</w:t>
      </w:r>
      <w:r>
        <w:rPr>
          <w:noProof/>
        </w:rPr>
        <w:t>ansponder</w:t>
      </w:r>
    </w:p>
    <w:p w:rsidR="00476542" w:rsidRDefault="00476542" w:rsidP="00476542">
      <w:r>
        <w:tab/>
      </w:r>
      <w:r>
        <w:tab/>
      </w:r>
      <w:proofErr w:type="gramStart"/>
      <w:r>
        <w:rPr>
          <w:rFonts w:hint="eastAsia"/>
        </w:rPr>
        <w:t>更新源碼</w:t>
      </w:r>
      <w:proofErr w:type="gramEnd"/>
      <w:r>
        <w:rPr>
          <w:rFonts w:hint="eastAsia"/>
        </w:rPr>
        <w:t>，主要是取得成功完成</w:t>
      </w:r>
      <w:r>
        <w:rPr>
          <w:rFonts w:hint="eastAsia"/>
        </w:rPr>
        <w:t>OTAA</w:t>
      </w:r>
      <w:r>
        <w:rPr>
          <w:rFonts w:hint="eastAsia"/>
        </w:rPr>
        <w:t>後的</w:t>
      </w:r>
      <w:proofErr w:type="spellStart"/>
      <w:r w:rsidRPr="00476542">
        <w:t>NwkSKey</w:t>
      </w:r>
      <w:proofErr w:type="spellEnd"/>
      <w:r>
        <w:rPr>
          <w:rFonts w:hint="eastAsia"/>
        </w:rPr>
        <w:t>及</w:t>
      </w:r>
      <w:proofErr w:type="spellStart"/>
      <w:r w:rsidRPr="00476542">
        <w:t>AppSKey</w:t>
      </w:r>
      <w:proofErr w:type="spellEnd"/>
      <w:r>
        <w:rPr>
          <w:rFonts w:hint="eastAsia"/>
        </w:rPr>
        <w:t>。</w:t>
      </w:r>
    </w:p>
    <w:p w:rsidR="00476542" w:rsidRDefault="00476542" w:rsidP="00476542">
      <w:pPr>
        <w:ind w:leftChars="400" w:left="960"/>
      </w:pPr>
      <w:r>
        <w:rPr>
          <w:rFonts w:hint="eastAsia"/>
        </w:rPr>
        <w:t>從</w:t>
      </w:r>
      <w:r>
        <w:rPr>
          <w:rFonts w:hint="eastAsia"/>
        </w:rPr>
        <w:t>d</w:t>
      </w:r>
      <w:r>
        <w:t>ebug out log</w:t>
      </w:r>
      <w:r>
        <w:rPr>
          <w:rFonts w:hint="eastAsia"/>
        </w:rPr>
        <w:t>，取得</w:t>
      </w:r>
      <w:r>
        <w:rPr>
          <w:rFonts w:hint="eastAsia"/>
        </w:rPr>
        <w:t xml:space="preserve"> </w:t>
      </w:r>
      <w:r>
        <w:t>Key</w:t>
      </w:r>
      <w:r>
        <w:rPr>
          <w:rFonts w:hint="eastAsia"/>
        </w:rPr>
        <w:t>值。</w:t>
      </w:r>
    </w:p>
    <w:p w:rsidR="00476542" w:rsidRPr="00476542" w:rsidRDefault="00476542" w:rsidP="00476542">
      <w:pPr>
        <w:ind w:leftChars="400" w:left="960"/>
        <w:rPr>
          <w:rFonts w:hint="eastAsia"/>
        </w:rPr>
      </w:pPr>
      <w:r w:rsidRPr="00476542">
        <w:drawing>
          <wp:inline distT="0" distB="0" distL="0" distR="0" wp14:anchorId="44CDC5A7" wp14:editId="4EDD9FDC">
            <wp:extent cx="4485600" cy="1803600"/>
            <wp:effectExtent l="0" t="0" r="0" b="635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85600" cy="1803600"/>
                    </a:xfrm>
                    <a:prstGeom prst="rect">
                      <a:avLst/>
                    </a:prstGeom>
                  </pic:spPr>
                </pic:pic>
              </a:graphicData>
            </a:graphic>
          </wp:inline>
        </w:drawing>
      </w:r>
    </w:p>
    <w:p w:rsidR="00476542" w:rsidRDefault="00476542" w:rsidP="00476542">
      <w:pPr>
        <w:pStyle w:val="6"/>
        <w:numPr>
          <w:ilvl w:val="0"/>
          <w:numId w:val="0"/>
        </w:numPr>
        <w:ind w:leftChars="200" w:left="480"/>
        <w:rPr>
          <w:noProof/>
        </w:rPr>
      </w:pPr>
      <w:bookmarkStart w:id="9" w:name="_2.2_Middleware_UART.py"/>
      <w:bookmarkEnd w:id="9"/>
      <w:r w:rsidRPr="000F1733">
        <w:rPr>
          <w:noProof/>
        </w:rPr>
        <w:t xml:space="preserve">2.2 </w:t>
      </w:r>
      <w:r>
        <w:rPr>
          <w:noProof/>
        </w:rPr>
        <w:t>Middleware_UART.py</w:t>
      </w:r>
    </w:p>
    <w:p w:rsidR="00C947B7" w:rsidRDefault="00476542" w:rsidP="00476542">
      <w:pPr>
        <w:pStyle w:val="aff0"/>
        <w:numPr>
          <w:ilvl w:val="0"/>
          <w:numId w:val="27"/>
        </w:numPr>
        <w:ind w:leftChars="0"/>
      </w:pPr>
      <w:r>
        <w:rPr>
          <w:rFonts w:hint="eastAsia"/>
        </w:rPr>
        <w:t>執行</w:t>
      </w:r>
      <w:r>
        <w:rPr>
          <w:rFonts w:hint="eastAsia"/>
        </w:rPr>
        <w:t>O</w:t>
      </w:r>
      <w:r>
        <w:t>TAA</w:t>
      </w:r>
      <w:r>
        <w:rPr>
          <w:rFonts w:hint="eastAsia"/>
        </w:rPr>
        <w:t xml:space="preserve"> </w:t>
      </w:r>
      <w:r>
        <w:t>request</w:t>
      </w:r>
      <w:r>
        <w:rPr>
          <w:rFonts w:hint="eastAsia"/>
        </w:rPr>
        <w:t>：</w:t>
      </w:r>
      <w:r>
        <w:rPr>
          <w:rFonts w:hint="eastAsia"/>
        </w:rPr>
        <w:t xml:space="preserve"> </w:t>
      </w:r>
    </w:p>
    <w:p w:rsidR="00476542" w:rsidRDefault="00476542" w:rsidP="00C947B7">
      <w:pPr>
        <w:pStyle w:val="aff0"/>
        <w:ind w:leftChars="0" w:left="1440"/>
      </w:pPr>
      <w:proofErr w:type="gramStart"/>
      <w:r w:rsidRPr="00476542">
        <w:t>trigger</w:t>
      </w:r>
      <w:proofErr w:type="gramEnd"/>
      <w:r w:rsidRPr="00476542">
        <w:t xml:space="preserve"> B2A105D07ED5B370</w:t>
      </w:r>
    </w:p>
    <w:p w:rsidR="00476542" w:rsidRPr="005B3B35" w:rsidRDefault="005B3B35" w:rsidP="00476542">
      <w:pPr>
        <w:pStyle w:val="aff0"/>
        <w:numPr>
          <w:ilvl w:val="0"/>
          <w:numId w:val="27"/>
        </w:numPr>
        <w:ind w:leftChars="0"/>
      </w:pPr>
      <w:r>
        <w:rPr>
          <w:rFonts w:hint="eastAsia"/>
        </w:rPr>
        <w:t>執行</w:t>
      </w:r>
      <w:r>
        <w:rPr>
          <w:rFonts w:hint="eastAsia"/>
        </w:rPr>
        <w:t>A</w:t>
      </w:r>
      <w:r>
        <w:t xml:space="preserve">MP </w:t>
      </w:r>
      <w:r>
        <w:rPr>
          <w:rFonts w:ascii="標楷體" w:hAnsi="標楷體" w:hint="eastAsia"/>
        </w:rPr>
        <w:t>指令</w:t>
      </w:r>
      <w:r>
        <w:rPr>
          <w:rFonts w:ascii="標楷體" w:hAnsi="標楷體" w:hint="eastAsia"/>
        </w:rPr>
        <w:t>：</w:t>
      </w:r>
    </w:p>
    <w:p w:rsidR="005B3B35" w:rsidRPr="00476542" w:rsidRDefault="005B3B35" w:rsidP="005B3B35">
      <w:pPr>
        <w:pStyle w:val="aff0"/>
        <w:ind w:leftChars="0" w:left="1440"/>
        <w:rPr>
          <w:rFonts w:hint="eastAsia"/>
        </w:rPr>
      </w:pPr>
      <w:proofErr w:type="gramStart"/>
      <w:r w:rsidRPr="005B3B35">
        <w:t xml:space="preserve">amp </w:t>
      </w:r>
      <w:r>
        <w:t xml:space="preserve"> </w:t>
      </w:r>
      <w:r w:rsidRPr="005B3B35">
        <w:t>&lt;</w:t>
      </w:r>
      <w:proofErr w:type="spellStart"/>
      <w:proofErr w:type="gramEnd"/>
      <w:r w:rsidRPr="005B3B35">
        <w:t>AmpNo</w:t>
      </w:r>
      <w:proofErr w:type="spellEnd"/>
      <w:r w:rsidRPr="005B3B35">
        <w:t xml:space="preserve">&gt; </w:t>
      </w:r>
      <w:r>
        <w:t xml:space="preserve"> </w:t>
      </w:r>
      <w:r w:rsidRPr="005B3B35">
        <w:t>&lt;</w:t>
      </w:r>
      <w:proofErr w:type="spellStart"/>
      <w:r w:rsidRPr="005B3B35">
        <w:t>DevAddr</w:t>
      </w:r>
      <w:proofErr w:type="spellEnd"/>
      <w:r w:rsidRPr="005B3B35">
        <w:t xml:space="preserve">&gt; </w:t>
      </w:r>
      <w:r>
        <w:t xml:space="preserve"> </w:t>
      </w:r>
      <w:r w:rsidRPr="005B3B35">
        <w:t>&lt;</w:t>
      </w:r>
      <w:proofErr w:type="spellStart"/>
      <w:r w:rsidRPr="005B3B35">
        <w:t>NwkSKey</w:t>
      </w:r>
      <w:proofErr w:type="spellEnd"/>
      <w:r w:rsidRPr="005B3B35">
        <w:t xml:space="preserve">&gt; </w:t>
      </w:r>
      <w:r>
        <w:t xml:space="preserve"> </w:t>
      </w:r>
      <w:r w:rsidRPr="005B3B35">
        <w:t>&lt;</w:t>
      </w:r>
      <w:proofErr w:type="spellStart"/>
      <w:r w:rsidRPr="005B3B35">
        <w:t>AppSKey</w:t>
      </w:r>
      <w:proofErr w:type="spellEnd"/>
      <w:r w:rsidRPr="005B3B35">
        <w:t xml:space="preserve">&gt; </w:t>
      </w:r>
      <w:r>
        <w:t xml:space="preserve"> </w:t>
      </w:r>
      <w:r w:rsidRPr="005B3B35">
        <w:t>[</w:t>
      </w:r>
      <w:proofErr w:type="spellStart"/>
      <w:r w:rsidRPr="005B3B35">
        <w:t>FCnt</w:t>
      </w:r>
      <w:proofErr w:type="spellEnd"/>
      <w:r w:rsidRPr="005B3B35">
        <w:t>]</w:t>
      </w:r>
    </w:p>
    <w:p w:rsidR="00476542" w:rsidRDefault="00476542" w:rsidP="00476542">
      <w:pPr>
        <w:pStyle w:val="6"/>
        <w:numPr>
          <w:ilvl w:val="0"/>
          <w:numId w:val="0"/>
        </w:numPr>
        <w:ind w:leftChars="200" w:left="480"/>
        <w:rPr>
          <w:noProof/>
        </w:rPr>
      </w:pPr>
      <w:bookmarkStart w:id="10" w:name="_2.3_mqtt_chirpstack_sqlite.c_(常駐)"/>
      <w:bookmarkEnd w:id="10"/>
      <w:r>
        <w:rPr>
          <w:noProof/>
        </w:rPr>
        <w:t>2.3</w:t>
      </w:r>
      <w:r w:rsidRPr="000F1733">
        <w:rPr>
          <w:noProof/>
        </w:rPr>
        <w:t xml:space="preserve"> </w:t>
      </w:r>
      <w:r w:rsidRPr="006520EE">
        <w:rPr>
          <w:noProof/>
        </w:rPr>
        <w:t>mqtt_chirpstack_sqlite.c</w:t>
      </w:r>
      <w:r w:rsidR="00C947B7">
        <w:rPr>
          <w:noProof/>
        </w:rPr>
        <w:t xml:space="preserve"> (</w:t>
      </w:r>
      <w:r w:rsidR="00C947B7">
        <w:rPr>
          <w:rFonts w:asciiTheme="minorEastAsia" w:eastAsiaTheme="minorEastAsia" w:hAnsiTheme="minorEastAsia" w:hint="eastAsia"/>
          <w:noProof/>
        </w:rPr>
        <w:t>常駐)</w:t>
      </w:r>
    </w:p>
    <w:p w:rsidR="00C947B7" w:rsidRDefault="00C947B7" w:rsidP="00C947B7">
      <w:pPr>
        <w:pStyle w:val="aff0"/>
        <w:numPr>
          <w:ilvl w:val="0"/>
          <w:numId w:val="27"/>
        </w:numPr>
        <w:ind w:leftChars="0"/>
      </w:pPr>
      <w:r>
        <w:rPr>
          <w:rFonts w:hint="eastAsia"/>
        </w:rPr>
        <w:t>訂閱</w:t>
      </w:r>
      <w:r>
        <w:rPr>
          <w:rFonts w:hint="eastAsia"/>
        </w:rPr>
        <w:t>MQTT</w:t>
      </w:r>
      <w:r>
        <w:t xml:space="preserve"> Topic</w:t>
      </w:r>
      <w:r>
        <w:rPr>
          <w:rFonts w:hint="eastAsia"/>
        </w:rPr>
        <w:t>：</w:t>
      </w:r>
    </w:p>
    <w:p w:rsidR="00C947B7" w:rsidRDefault="00C947B7" w:rsidP="00C947B7">
      <w:pPr>
        <w:pStyle w:val="aff0"/>
        <w:ind w:leftChars="0" w:left="1440"/>
      </w:pPr>
      <w:r w:rsidRPr="00C947B7">
        <w:t>"</w:t>
      </w:r>
      <w:proofErr w:type="gramStart"/>
      <w:r w:rsidRPr="00C947B7">
        <w:t>application/+/device/+/event/up</w:t>
      </w:r>
      <w:proofErr w:type="gramEnd"/>
      <w:r w:rsidRPr="00C947B7">
        <w:t>"</w:t>
      </w:r>
    </w:p>
    <w:p w:rsidR="00C947B7" w:rsidRDefault="00C947B7" w:rsidP="00C947B7">
      <w:pPr>
        <w:pStyle w:val="aff0"/>
        <w:numPr>
          <w:ilvl w:val="0"/>
          <w:numId w:val="27"/>
        </w:numPr>
        <w:ind w:leftChars="0"/>
      </w:pPr>
      <w:proofErr w:type="gramStart"/>
      <w:r>
        <w:rPr>
          <w:rFonts w:hint="eastAsia"/>
        </w:rPr>
        <w:t>守聽</w:t>
      </w:r>
      <w:proofErr w:type="gramEnd"/>
      <w:r>
        <w:rPr>
          <w:rFonts w:hint="eastAsia"/>
        </w:rPr>
        <w:t>MQTT</w:t>
      </w:r>
      <w:r>
        <w:rPr>
          <w:rFonts w:hint="eastAsia"/>
        </w:rPr>
        <w:t>傳來的封包，解析並將分析資料存入</w:t>
      </w:r>
      <w:r>
        <w:rPr>
          <w:rFonts w:hint="eastAsia"/>
        </w:rPr>
        <w:t>SQL</w:t>
      </w:r>
      <w:r>
        <w:rPr>
          <w:rFonts w:hint="eastAsia"/>
        </w:rPr>
        <w:t>資料庫</w:t>
      </w:r>
      <w:r w:rsidR="00FE7D9F">
        <w:rPr>
          <w:rFonts w:hint="eastAsia"/>
        </w:rPr>
        <w:t>(SQL</w:t>
      </w:r>
      <w:r w:rsidR="00FE7D9F">
        <w:t>ite3)</w:t>
      </w:r>
    </w:p>
    <w:p w:rsidR="00C947B7" w:rsidRDefault="00C947B7" w:rsidP="00C947B7">
      <w:pPr>
        <w:pStyle w:val="aff0"/>
        <w:ind w:leftChars="0" w:left="1440"/>
      </w:pPr>
      <w:r w:rsidRPr="00C947B7">
        <w:drawing>
          <wp:inline distT="0" distB="0" distL="0" distR="0" wp14:anchorId="35A5A03D" wp14:editId="461BE9E5">
            <wp:extent cx="3937734" cy="1324166"/>
            <wp:effectExtent l="0" t="0" r="5715" b="952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03663" cy="1346336"/>
                    </a:xfrm>
                    <a:prstGeom prst="rect">
                      <a:avLst/>
                    </a:prstGeom>
                  </pic:spPr>
                </pic:pic>
              </a:graphicData>
            </a:graphic>
          </wp:inline>
        </w:drawing>
      </w:r>
    </w:p>
    <w:p w:rsidR="00FE7D9F" w:rsidRPr="00025A39" w:rsidRDefault="00FE7D9F" w:rsidP="00FE7D9F">
      <w:pPr>
        <w:pStyle w:val="aff0"/>
        <w:numPr>
          <w:ilvl w:val="0"/>
          <w:numId w:val="27"/>
        </w:numPr>
        <w:ind w:leftChars="0"/>
        <w:rPr>
          <w:rFonts w:ascii="標楷體" w:hAnsi="標楷體"/>
        </w:rPr>
      </w:pPr>
      <w:r w:rsidRPr="00025A39">
        <w:rPr>
          <w:rFonts w:ascii="標楷體" w:hAnsi="標楷體"/>
        </w:rPr>
        <w:lastRenderedPageBreak/>
        <w:t>SQLite3 data list:</w:t>
      </w:r>
    </w:p>
    <w:p w:rsidR="00FE7D9F" w:rsidRPr="00FE7D9F" w:rsidRDefault="00FE7D9F" w:rsidP="00FE7D9F">
      <w:pPr>
        <w:ind w:leftChars="600" w:left="1440"/>
        <w:rPr>
          <w:sz w:val="18"/>
          <w:szCs w:val="18"/>
        </w:rPr>
      </w:pPr>
      <w:proofErr w:type="spellStart"/>
      <w:proofErr w:type="gramStart"/>
      <w:r w:rsidRPr="00FE7D9F">
        <w:rPr>
          <w:sz w:val="18"/>
          <w:szCs w:val="18"/>
        </w:rPr>
        <w:t>sqlite</w:t>
      </w:r>
      <w:proofErr w:type="spellEnd"/>
      <w:proofErr w:type="gramEnd"/>
      <w:r w:rsidRPr="00FE7D9F">
        <w:rPr>
          <w:sz w:val="18"/>
          <w:szCs w:val="18"/>
        </w:rPr>
        <w:t>&gt; select * from uplink;</w:t>
      </w:r>
    </w:p>
    <w:p w:rsidR="00FE7D9F" w:rsidRPr="00FE7D9F" w:rsidRDefault="00FE7D9F" w:rsidP="00FE7D9F">
      <w:pPr>
        <w:ind w:leftChars="600" w:left="1440"/>
        <w:rPr>
          <w:sz w:val="18"/>
          <w:szCs w:val="18"/>
        </w:rPr>
      </w:pPr>
      <w:proofErr w:type="gramStart"/>
      <w:r w:rsidRPr="00FE7D9F">
        <w:rPr>
          <w:sz w:val="18"/>
          <w:szCs w:val="18"/>
        </w:rPr>
        <w:t xml:space="preserve">id  </w:t>
      </w:r>
      <w:proofErr w:type="spellStart"/>
      <w:r w:rsidRPr="00FE7D9F">
        <w:rPr>
          <w:sz w:val="18"/>
          <w:szCs w:val="18"/>
        </w:rPr>
        <w:t>devEUI</w:t>
      </w:r>
      <w:proofErr w:type="spellEnd"/>
      <w:proofErr w:type="gramEnd"/>
      <w:r w:rsidRPr="00FE7D9F">
        <w:rPr>
          <w:sz w:val="18"/>
          <w:szCs w:val="18"/>
        </w:rPr>
        <w:t xml:space="preserve">            </w:t>
      </w:r>
      <w:proofErr w:type="spellStart"/>
      <w:r w:rsidRPr="00FE7D9F">
        <w:rPr>
          <w:sz w:val="18"/>
          <w:szCs w:val="18"/>
        </w:rPr>
        <w:t>devAddr</w:t>
      </w:r>
      <w:proofErr w:type="spellEnd"/>
      <w:r w:rsidRPr="00FE7D9F">
        <w:rPr>
          <w:sz w:val="18"/>
          <w:szCs w:val="18"/>
        </w:rPr>
        <w:t xml:space="preserve">   </w:t>
      </w:r>
      <w:proofErr w:type="spellStart"/>
      <w:r w:rsidRPr="00FE7D9F">
        <w:rPr>
          <w:sz w:val="18"/>
          <w:szCs w:val="18"/>
        </w:rPr>
        <w:t>fcnt</w:t>
      </w:r>
      <w:proofErr w:type="spellEnd"/>
      <w:r w:rsidRPr="00FE7D9F">
        <w:rPr>
          <w:sz w:val="18"/>
          <w:szCs w:val="18"/>
        </w:rPr>
        <w:t xml:space="preserve">   </w:t>
      </w:r>
      <w:proofErr w:type="spellStart"/>
      <w:r w:rsidRPr="00FE7D9F">
        <w:rPr>
          <w:sz w:val="18"/>
          <w:szCs w:val="18"/>
        </w:rPr>
        <w:t>fport</w:t>
      </w:r>
      <w:proofErr w:type="spellEnd"/>
      <w:r w:rsidRPr="00FE7D9F">
        <w:rPr>
          <w:sz w:val="18"/>
          <w:szCs w:val="18"/>
        </w:rPr>
        <w:t xml:space="preserve">  payload                                                                                                                                                                                                                                                                                                                                                                                                                                             mic     </w:t>
      </w:r>
    </w:p>
    <w:p w:rsidR="00FE7D9F" w:rsidRPr="00FE7D9F" w:rsidRDefault="00FE7D9F" w:rsidP="00FE7D9F">
      <w:pPr>
        <w:ind w:leftChars="600" w:left="1440"/>
        <w:rPr>
          <w:sz w:val="18"/>
          <w:szCs w:val="18"/>
        </w:rPr>
      </w:pPr>
      <w:r w:rsidRPr="00FE7D9F">
        <w:rPr>
          <w:sz w:val="18"/>
          <w:szCs w:val="18"/>
        </w:rPr>
        <w:t>--  ----------------  --------  -----  -----  --------------------------------------------------------------------------------------------------------------------------------------------------------------------------------------------------------------------------------------------------------------------------------------------------------------------------------------------------------------------------------------------------------------------------------------------------  --------</w:t>
      </w:r>
    </w:p>
    <w:p w:rsidR="00FE7D9F" w:rsidRDefault="00FE7D9F" w:rsidP="00FE7D9F">
      <w:pPr>
        <w:ind w:leftChars="600" w:left="1440"/>
        <w:rPr>
          <w:sz w:val="18"/>
          <w:szCs w:val="18"/>
        </w:rPr>
      </w:pPr>
      <w:r w:rsidRPr="0050022B">
        <w:rPr>
          <w:sz w:val="18"/>
          <w:szCs w:val="18"/>
        </w:rPr>
        <w:t>6   70b3d57ed005a1b2  01755ac2  1      1      4002C8BE0833339A06B601080212B10105011901F302180101010101010101010103B20201010103030A010101010101010214026E02410101020302280101025F01010101032C0101010101010101010101010253071701A1FED9FD010101010101010101010101010317FC010101054E01E0010101010101010101010101010101010101010101010101010101010101010102010104FFC201010101010101010101010101010101010101010101010101010101010101010101010101010101000000000000000000000000000000000000000000000000  11223344</w:t>
      </w:r>
    </w:p>
    <w:p w:rsidR="00C947B7" w:rsidRPr="00C947B7" w:rsidRDefault="00C947B7" w:rsidP="00FE7D9F">
      <w:pPr>
        <w:pStyle w:val="aff0"/>
        <w:ind w:leftChars="0" w:left="1440"/>
        <w:rPr>
          <w:rFonts w:hint="eastAsia"/>
        </w:rPr>
      </w:pPr>
    </w:p>
    <w:p w:rsidR="00FE7D9F" w:rsidRPr="006520EE" w:rsidRDefault="00FE7D9F" w:rsidP="00FE7D9F">
      <w:pPr>
        <w:pStyle w:val="6"/>
        <w:numPr>
          <w:ilvl w:val="0"/>
          <w:numId w:val="0"/>
        </w:numPr>
        <w:rPr>
          <w:rFonts w:hint="eastAsia"/>
        </w:rPr>
      </w:pPr>
      <w:bookmarkStart w:id="11" w:name="_3._mqtt_chirpstack_sqlite.c_(常駐)程式編"/>
      <w:bookmarkEnd w:id="11"/>
      <w:r>
        <w:rPr>
          <w:shd w:val="clear" w:color="auto" w:fill="F5F5F5"/>
        </w:rPr>
        <w:t>3</w:t>
      </w:r>
      <w:r w:rsidRPr="000F1733">
        <w:rPr>
          <w:shd w:val="clear" w:color="auto" w:fill="F5F5F5"/>
        </w:rPr>
        <w:t xml:space="preserve">. </w:t>
      </w:r>
      <w:r w:rsidR="00025A39" w:rsidRPr="006520EE">
        <w:rPr>
          <w:noProof/>
        </w:rPr>
        <w:t>mqtt_chirpstack_sqlite.c</w:t>
      </w:r>
      <w:r w:rsidR="00025A39">
        <w:rPr>
          <w:noProof/>
        </w:rPr>
        <w:t xml:space="preserve"> (</w:t>
      </w:r>
      <w:r w:rsidR="00025A39">
        <w:rPr>
          <w:rFonts w:asciiTheme="minorEastAsia" w:eastAsiaTheme="minorEastAsia" w:hAnsiTheme="minorEastAsia" w:hint="eastAsia"/>
          <w:noProof/>
        </w:rPr>
        <w:t>常駐)</w:t>
      </w:r>
      <w:r w:rsidR="00025A39">
        <w:rPr>
          <w:rFonts w:asciiTheme="minorEastAsia" w:eastAsiaTheme="minorEastAsia" w:hAnsiTheme="minorEastAsia" w:hint="eastAsia"/>
          <w:noProof/>
        </w:rPr>
        <w:t>程式編譯</w:t>
      </w:r>
    </w:p>
    <w:p w:rsidR="00025A39" w:rsidRDefault="00025A39" w:rsidP="00025A39">
      <w:pPr>
        <w:pStyle w:val="aff0"/>
        <w:numPr>
          <w:ilvl w:val="0"/>
          <w:numId w:val="27"/>
        </w:numPr>
        <w:ind w:leftChars="0"/>
        <w:rPr>
          <w:lang w:eastAsia="x-none"/>
        </w:rPr>
      </w:pPr>
      <w:r>
        <w:t>先安裝必要套件</w:t>
      </w:r>
      <w:r>
        <w:rPr>
          <w:rFonts w:hint="eastAsia"/>
        </w:rPr>
        <w:t>：</w:t>
      </w:r>
    </w:p>
    <w:p w:rsidR="00025A39" w:rsidRDefault="00025A39" w:rsidP="00025A39">
      <w:pPr>
        <w:pStyle w:val="aff0"/>
        <w:ind w:leftChars="0" w:left="1440"/>
      </w:pPr>
      <w:r>
        <w:t xml:space="preserve">Ubuntu / </w:t>
      </w:r>
      <w:proofErr w:type="spellStart"/>
      <w:r>
        <w:t>Debian</w:t>
      </w:r>
      <w:proofErr w:type="spellEnd"/>
      <w:r>
        <w:t>：</w:t>
      </w:r>
    </w:p>
    <w:p w:rsidR="00025A39" w:rsidRDefault="00025A39" w:rsidP="00025A39">
      <w:pPr>
        <w:pStyle w:val="aff0"/>
        <w:ind w:leftChars="0" w:left="1440"/>
        <w:rPr>
          <w:lang w:eastAsia="x-none"/>
        </w:rPr>
      </w:pPr>
      <w:proofErr w:type="spellStart"/>
      <w:proofErr w:type="gramStart"/>
      <w:r w:rsidRPr="00025A39">
        <w:rPr>
          <w:lang w:eastAsia="x-none"/>
        </w:rPr>
        <w:t>sudo</w:t>
      </w:r>
      <w:proofErr w:type="spellEnd"/>
      <w:proofErr w:type="gramEnd"/>
      <w:r w:rsidRPr="00025A39">
        <w:rPr>
          <w:lang w:eastAsia="x-none"/>
        </w:rPr>
        <w:t xml:space="preserve"> apt install </w:t>
      </w:r>
      <w:proofErr w:type="spellStart"/>
      <w:r w:rsidRPr="00025A39">
        <w:rPr>
          <w:lang w:eastAsia="x-none"/>
        </w:rPr>
        <w:t>libmosquitto</w:t>
      </w:r>
      <w:proofErr w:type="spellEnd"/>
      <w:r w:rsidRPr="00025A39">
        <w:rPr>
          <w:lang w:eastAsia="x-none"/>
        </w:rPr>
        <w:t xml:space="preserve">-dev </w:t>
      </w:r>
      <w:proofErr w:type="spellStart"/>
      <w:r w:rsidRPr="00025A39">
        <w:rPr>
          <w:lang w:eastAsia="x-none"/>
        </w:rPr>
        <w:t>libcjson</w:t>
      </w:r>
      <w:proofErr w:type="spellEnd"/>
      <w:r w:rsidRPr="00025A39">
        <w:rPr>
          <w:lang w:eastAsia="x-none"/>
        </w:rPr>
        <w:t>-dev libsqlite3-dev</w:t>
      </w:r>
    </w:p>
    <w:p w:rsidR="00025A39" w:rsidRDefault="00025A39" w:rsidP="00025A39">
      <w:pPr>
        <w:pStyle w:val="aff0"/>
        <w:numPr>
          <w:ilvl w:val="0"/>
          <w:numId w:val="27"/>
        </w:numPr>
        <w:ind w:leftChars="0"/>
        <w:rPr>
          <w:lang w:eastAsia="x-none"/>
        </w:rPr>
      </w:pPr>
      <w:r>
        <w:t>編譯</w:t>
      </w:r>
      <w:r>
        <w:rPr>
          <w:rFonts w:hint="eastAsia"/>
        </w:rPr>
        <w:t>：</w:t>
      </w:r>
    </w:p>
    <w:p w:rsidR="00025A39" w:rsidRPr="00FE7D9F" w:rsidRDefault="00025A39" w:rsidP="00025A39">
      <w:pPr>
        <w:ind w:leftChars="600" w:left="1440"/>
        <w:rPr>
          <w:rFonts w:hint="eastAsia"/>
          <w:lang w:eastAsia="x-none"/>
        </w:rPr>
      </w:pPr>
      <w:proofErr w:type="spellStart"/>
      <w:proofErr w:type="gramStart"/>
      <w:r>
        <w:rPr>
          <w:lang w:eastAsia="x-none"/>
        </w:rPr>
        <w:t>gcc</w:t>
      </w:r>
      <w:proofErr w:type="spellEnd"/>
      <w:proofErr w:type="gramEnd"/>
      <w:r>
        <w:rPr>
          <w:lang w:eastAsia="x-none"/>
        </w:rPr>
        <w:t xml:space="preserve"> </w:t>
      </w:r>
      <w:proofErr w:type="spellStart"/>
      <w:r>
        <w:rPr>
          <w:lang w:eastAsia="x-none"/>
        </w:rPr>
        <w:t>mqtt_chir</w:t>
      </w:r>
      <w:r>
        <w:rPr>
          <w:lang w:eastAsia="x-none"/>
        </w:rPr>
        <w:t>pstack_sqlite.c</w:t>
      </w:r>
      <w:proofErr w:type="spellEnd"/>
      <w:r>
        <w:rPr>
          <w:lang w:eastAsia="x-none"/>
        </w:rPr>
        <w:t xml:space="preserve"> -o </w:t>
      </w:r>
      <w:proofErr w:type="spellStart"/>
      <w:r>
        <w:rPr>
          <w:lang w:eastAsia="x-none"/>
        </w:rPr>
        <w:t>mqtt_sqlite</w:t>
      </w:r>
      <w:proofErr w:type="spellEnd"/>
      <w:r>
        <w:rPr>
          <w:lang w:eastAsia="x-none"/>
        </w:rPr>
        <w:t xml:space="preserve"> </w:t>
      </w:r>
      <w:r>
        <w:rPr>
          <w:lang w:eastAsia="x-none"/>
        </w:rPr>
        <w:t>-</w:t>
      </w:r>
      <w:proofErr w:type="spellStart"/>
      <w:r>
        <w:rPr>
          <w:lang w:eastAsia="x-none"/>
        </w:rPr>
        <w:t>lmosquitto</w:t>
      </w:r>
      <w:proofErr w:type="spellEnd"/>
      <w:r>
        <w:rPr>
          <w:lang w:eastAsia="x-none"/>
        </w:rPr>
        <w:t xml:space="preserve"> -</w:t>
      </w:r>
      <w:proofErr w:type="spellStart"/>
      <w:r>
        <w:rPr>
          <w:lang w:eastAsia="x-none"/>
        </w:rPr>
        <w:t>lcjson</w:t>
      </w:r>
      <w:proofErr w:type="spellEnd"/>
      <w:r>
        <w:rPr>
          <w:lang w:eastAsia="x-none"/>
        </w:rPr>
        <w:t xml:space="preserve"> -lsqlite3</w:t>
      </w:r>
    </w:p>
    <w:p w:rsidR="00025A39" w:rsidRDefault="00025A39" w:rsidP="00025A39">
      <w:pPr>
        <w:pStyle w:val="aff0"/>
        <w:numPr>
          <w:ilvl w:val="0"/>
          <w:numId w:val="27"/>
        </w:numPr>
        <w:ind w:leftChars="0"/>
        <w:rPr>
          <w:lang w:eastAsia="x-none"/>
        </w:rPr>
      </w:pPr>
      <w:r>
        <w:t>執行</w:t>
      </w:r>
      <w:r>
        <w:rPr>
          <w:rFonts w:hint="eastAsia"/>
        </w:rPr>
        <w:t>：</w:t>
      </w:r>
    </w:p>
    <w:p w:rsidR="00025A39" w:rsidRDefault="00025A39" w:rsidP="00025A39">
      <w:pPr>
        <w:pStyle w:val="aff0"/>
        <w:ind w:leftChars="0" w:left="1440"/>
        <w:rPr>
          <w:lang w:eastAsia="x-none"/>
        </w:rPr>
      </w:pPr>
      <w:proofErr w:type="gramStart"/>
      <w:r w:rsidRPr="00025A39">
        <w:rPr>
          <w:lang w:eastAsia="x-none"/>
        </w:rPr>
        <w:t>./</w:t>
      </w:r>
      <w:proofErr w:type="spellStart"/>
      <w:proofErr w:type="gramEnd"/>
      <w:r w:rsidRPr="00025A39">
        <w:rPr>
          <w:lang w:eastAsia="x-none"/>
        </w:rPr>
        <w:t>mqtt_sqlite</w:t>
      </w:r>
      <w:proofErr w:type="spellEnd"/>
    </w:p>
    <w:p w:rsidR="00D049F5" w:rsidRDefault="00D049F5" w:rsidP="00D049F5">
      <w:pPr>
        <w:pStyle w:val="aff0"/>
        <w:numPr>
          <w:ilvl w:val="0"/>
          <w:numId w:val="27"/>
        </w:numPr>
        <w:ind w:leftChars="0"/>
        <w:rPr>
          <w:lang w:eastAsia="x-none"/>
        </w:rPr>
      </w:pPr>
      <w:r>
        <w:rPr>
          <w:rFonts w:hint="eastAsia"/>
        </w:rPr>
        <w:t>功能：</w:t>
      </w:r>
    </w:p>
    <w:p w:rsidR="00025A39" w:rsidRDefault="00D049F5" w:rsidP="00D049F5">
      <w:pPr>
        <w:pStyle w:val="aff0"/>
        <w:ind w:leftChars="0" w:left="1440"/>
        <w:rPr>
          <w:lang w:eastAsia="x-none"/>
        </w:rPr>
      </w:pPr>
      <w:r>
        <w:rPr>
          <w:rFonts w:ascii="Segoe UI Symbol" w:hAnsi="Segoe UI Symbol" w:cs="Segoe UI Symbol"/>
        </w:rPr>
        <w:t>✔</w:t>
      </w:r>
      <w:r>
        <w:rPr>
          <w:rFonts w:ascii="Segoe UI Symbol" w:hAnsi="Segoe UI Symbol" w:cs="Segoe UI Symbol" w:hint="eastAsia"/>
        </w:rPr>
        <w:t xml:space="preserve"> </w:t>
      </w:r>
      <w:r>
        <w:t>即時接收</w:t>
      </w:r>
      <w:r>
        <w:t xml:space="preserve"> </w:t>
      </w:r>
      <w:proofErr w:type="spellStart"/>
      <w:r>
        <w:t>ChirpStack</w:t>
      </w:r>
      <w:proofErr w:type="spellEnd"/>
      <w:r>
        <w:t xml:space="preserve"> uplink</w:t>
      </w:r>
      <w:r>
        <w:br/>
      </w:r>
      <w:r>
        <w:rPr>
          <w:rFonts w:ascii="Segoe UI Symbol" w:hAnsi="Segoe UI Symbol" w:cs="Segoe UI Symbol"/>
        </w:rPr>
        <w:t>✔</w:t>
      </w:r>
      <w:r>
        <w:t xml:space="preserve"> decode base64</w:t>
      </w:r>
      <w:r>
        <w:br/>
      </w:r>
      <w:r>
        <w:rPr>
          <w:rFonts w:ascii="Segoe UI Symbol" w:hAnsi="Segoe UI Symbol" w:cs="Segoe UI Symbol"/>
        </w:rPr>
        <w:t>✔</w:t>
      </w:r>
      <w:r>
        <w:t xml:space="preserve"> pars</w:t>
      </w:r>
      <w:r>
        <w:rPr>
          <w:rFonts w:hint="eastAsia"/>
        </w:rPr>
        <w:t>i</w:t>
      </w:r>
      <w:r>
        <w:t>ng</w:t>
      </w:r>
      <w:r>
        <w:t xml:space="preserve"> frame</w:t>
      </w:r>
      <w:r>
        <w:br/>
      </w:r>
      <w:r>
        <w:rPr>
          <w:rFonts w:ascii="Segoe UI Symbol" w:hAnsi="Segoe UI Symbol" w:cs="Segoe UI Symbol"/>
        </w:rPr>
        <w:t>✔</w:t>
      </w:r>
      <w:r>
        <w:t xml:space="preserve"> </w:t>
      </w:r>
      <w:r>
        <w:t>存</w:t>
      </w:r>
      <w:r>
        <w:rPr>
          <w:rFonts w:hint="eastAsia"/>
        </w:rPr>
        <w:t>入</w:t>
      </w:r>
      <w:r>
        <w:t xml:space="preserve"> SQLite</w:t>
      </w:r>
    </w:p>
    <w:p w:rsidR="00025A39" w:rsidRDefault="00025A39" w:rsidP="00025A39">
      <w:pPr>
        <w:pStyle w:val="6"/>
        <w:numPr>
          <w:ilvl w:val="0"/>
          <w:numId w:val="0"/>
        </w:numPr>
        <w:rPr>
          <w:rFonts w:eastAsiaTheme="minorEastAsia"/>
        </w:rPr>
      </w:pPr>
      <w:bookmarkStart w:id="12" w:name="_４._SQLite_database"/>
      <w:bookmarkEnd w:id="12"/>
      <w:r>
        <w:rPr>
          <w:rFonts w:hint="eastAsia"/>
          <w:shd w:val="clear" w:color="auto" w:fill="F5F5F5"/>
        </w:rPr>
        <w:t>４</w:t>
      </w:r>
      <w:r w:rsidRPr="000F1733">
        <w:rPr>
          <w:shd w:val="clear" w:color="auto" w:fill="F5F5F5"/>
        </w:rPr>
        <w:t xml:space="preserve">. </w:t>
      </w:r>
      <w:r>
        <w:t xml:space="preserve">SQLite database </w:t>
      </w:r>
      <w:r>
        <w:t>結果</w:t>
      </w:r>
    </w:p>
    <w:p w:rsidR="00025A39" w:rsidRDefault="00025A39" w:rsidP="00025A39">
      <w:pPr>
        <w:pStyle w:val="aff0"/>
        <w:numPr>
          <w:ilvl w:val="0"/>
          <w:numId w:val="27"/>
        </w:numPr>
        <w:ind w:leftChars="0"/>
      </w:pPr>
      <w:r>
        <w:t>查看：</w:t>
      </w:r>
    </w:p>
    <w:p w:rsidR="00025A39" w:rsidRDefault="00025A39" w:rsidP="00025A39">
      <w:pPr>
        <w:pStyle w:val="aff0"/>
        <w:ind w:leftChars="0" w:left="1440"/>
      </w:pPr>
      <w:r w:rsidRPr="00025A39">
        <w:t xml:space="preserve">sqlite3 </w:t>
      </w:r>
      <w:proofErr w:type="spellStart"/>
      <w:r w:rsidRPr="00025A39">
        <w:t>lorawan.db</w:t>
      </w:r>
      <w:proofErr w:type="spellEnd"/>
    </w:p>
    <w:p w:rsidR="00D049F5" w:rsidRDefault="00D049F5" w:rsidP="00025A39">
      <w:pPr>
        <w:pStyle w:val="aff0"/>
        <w:ind w:leftChars="0" w:left="1440"/>
      </w:pPr>
    </w:p>
    <w:p w:rsidR="00D049F5" w:rsidRDefault="00D049F5" w:rsidP="00025A39">
      <w:pPr>
        <w:pStyle w:val="aff0"/>
        <w:ind w:leftChars="0" w:left="1440"/>
      </w:pPr>
      <w:r>
        <w:rPr>
          <w:rFonts w:hint="eastAsia"/>
        </w:rPr>
        <w:t>SQL</w:t>
      </w:r>
      <w:r>
        <w:rPr>
          <w:rFonts w:hint="eastAsia"/>
        </w:rPr>
        <w:t>指令</w:t>
      </w:r>
      <w:r>
        <w:rPr>
          <w:rFonts w:hint="eastAsia"/>
        </w:rPr>
        <w:t>:</w:t>
      </w:r>
    </w:p>
    <w:p w:rsidR="00D049F5" w:rsidRDefault="00D049F5" w:rsidP="00025A39">
      <w:pPr>
        <w:pStyle w:val="aff0"/>
        <w:ind w:leftChars="0" w:left="1440"/>
        <w:rPr>
          <w:rFonts w:hint="eastAsia"/>
        </w:rPr>
      </w:pPr>
      <w:r>
        <w:tab/>
      </w:r>
      <w:r w:rsidRPr="00D049F5">
        <w:t>SELECT * FROM uplink;</w:t>
      </w:r>
    </w:p>
    <w:p w:rsidR="00025A39" w:rsidRDefault="00D049F5" w:rsidP="00025A39">
      <w:pPr>
        <w:pStyle w:val="aff0"/>
        <w:numPr>
          <w:ilvl w:val="0"/>
          <w:numId w:val="27"/>
        </w:numPr>
        <w:ind w:leftChars="0"/>
      </w:pPr>
      <w:r>
        <w:t>結果：</w:t>
      </w:r>
    </w:p>
    <w:p w:rsidR="00D049F5" w:rsidRDefault="00D049F5" w:rsidP="00D049F5">
      <w:pPr>
        <w:pStyle w:val="aff0"/>
        <w:ind w:leftChars="0" w:left="1440"/>
      </w:pPr>
      <w:r w:rsidRPr="00D049F5">
        <w:drawing>
          <wp:inline distT="0" distB="0" distL="0" distR="0" wp14:anchorId="1A1F7E79" wp14:editId="07D037ED">
            <wp:extent cx="4485600" cy="1994400"/>
            <wp:effectExtent l="19050" t="19050" r="10795" b="2540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85600" cy="1994400"/>
                    </a:xfrm>
                    <a:prstGeom prst="rect">
                      <a:avLst/>
                    </a:prstGeom>
                    <a:ln>
                      <a:solidFill>
                        <a:schemeClr val="accent1"/>
                      </a:solidFill>
                    </a:ln>
                  </pic:spPr>
                </pic:pic>
              </a:graphicData>
            </a:graphic>
          </wp:inline>
        </w:drawing>
      </w:r>
    </w:p>
    <w:p w:rsidR="00D049F5" w:rsidRDefault="00D049F5" w:rsidP="00D049F5">
      <w:pPr>
        <w:pStyle w:val="aff0"/>
        <w:ind w:leftChars="0" w:left="1440"/>
      </w:pPr>
      <w:r>
        <w:t xml:space="preserve">payload </w:t>
      </w:r>
      <w:r>
        <w:rPr>
          <w:rFonts w:hint="eastAsia"/>
        </w:rPr>
        <w:t>內存放的就是</w:t>
      </w:r>
      <w:r>
        <w:rPr>
          <w:rFonts w:hint="eastAsia"/>
        </w:rPr>
        <w:t>A</w:t>
      </w:r>
      <w:r>
        <w:t xml:space="preserve">MP </w:t>
      </w:r>
      <w:r>
        <w:rPr>
          <w:rFonts w:hint="eastAsia"/>
        </w:rPr>
        <w:t>命令回復的</w:t>
      </w:r>
      <w:r>
        <w:rPr>
          <w:rFonts w:hint="eastAsia"/>
        </w:rPr>
        <w:t>Data</w:t>
      </w:r>
      <w:r>
        <w:rPr>
          <w:rFonts w:hint="eastAsia"/>
        </w:rPr>
        <w:t>。</w:t>
      </w:r>
    </w:p>
    <w:p w:rsidR="00D049F5" w:rsidRDefault="00D049F5" w:rsidP="00D049F5">
      <w:pPr>
        <w:pStyle w:val="aff0"/>
        <w:ind w:leftChars="0" w:left="1440"/>
      </w:pPr>
      <w:r>
        <w:rPr>
          <w:rFonts w:hint="eastAsia"/>
        </w:rPr>
        <w:t>H</w:t>
      </w:r>
      <w:r>
        <w:t>eader</w:t>
      </w:r>
      <w:r>
        <w:rPr>
          <w:rFonts w:hint="eastAsia"/>
        </w:rPr>
        <w:t>附註：</w:t>
      </w:r>
    </w:p>
    <w:p w:rsidR="00D049F5" w:rsidRDefault="00D049F5" w:rsidP="00D049F5">
      <w:pPr>
        <w:pStyle w:val="aff0"/>
        <w:ind w:leftChars="0" w:left="1440"/>
      </w:pPr>
      <w:r w:rsidRPr="00D049F5">
        <w:drawing>
          <wp:inline distT="0" distB="0" distL="0" distR="0" wp14:anchorId="03CD4557" wp14:editId="1DCD3A32">
            <wp:extent cx="4485600" cy="1270800"/>
            <wp:effectExtent l="0" t="0" r="0" b="571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85600" cy="1270800"/>
                    </a:xfrm>
                    <a:prstGeom prst="rect">
                      <a:avLst/>
                    </a:prstGeom>
                  </pic:spPr>
                </pic:pic>
              </a:graphicData>
            </a:graphic>
          </wp:inline>
        </w:drawing>
      </w:r>
    </w:p>
    <w:p w:rsidR="00AE206F" w:rsidRDefault="00AE206F" w:rsidP="00D049F5">
      <w:pPr>
        <w:pStyle w:val="aff0"/>
        <w:ind w:leftChars="0" w:left="1440"/>
      </w:pPr>
      <w:r w:rsidRPr="00AE206F">
        <w:drawing>
          <wp:inline distT="0" distB="0" distL="0" distR="0" wp14:anchorId="7FC794A3" wp14:editId="71F866C1">
            <wp:extent cx="4485600" cy="2869200"/>
            <wp:effectExtent l="0" t="0" r="0" b="762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85600" cy="2869200"/>
                    </a:xfrm>
                    <a:prstGeom prst="rect">
                      <a:avLst/>
                    </a:prstGeom>
                  </pic:spPr>
                </pic:pic>
              </a:graphicData>
            </a:graphic>
          </wp:inline>
        </w:drawing>
      </w:r>
    </w:p>
    <w:p w:rsidR="00AE206F" w:rsidRPr="00025A39" w:rsidRDefault="00AE206F" w:rsidP="00D049F5">
      <w:pPr>
        <w:pStyle w:val="aff0"/>
        <w:ind w:leftChars="0" w:left="1440"/>
        <w:rPr>
          <w:rFonts w:hint="eastAsia"/>
        </w:rPr>
      </w:pPr>
      <w:r>
        <w:rPr>
          <w:rFonts w:hint="eastAsia"/>
        </w:rPr>
        <w:t>其中的</w:t>
      </w:r>
      <w:r>
        <w:rPr>
          <w:rFonts w:hint="eastAsia"/>
        </w:rPr>
        <w:t xml:space="preserve"> </w:t>
      </w:r>
      <w:r>
        <w:t>be</w:t>
      </w:r>
      <w:r>
        <w:rPr>
          <w:rFonts w:hint="eastAsia"/>
        </w:rPr>
        <w:t>0</w:t>
      </w:r>
      <w:r>
        <w:t>8</w:t>
      </w:r>
      <w:r w:rsidRPr="00AE206F">
        <w:rPr>
          <w:highlight w:val="yellow"/>
        </w:rPr>
        <w:t>3333</w:t>
      </w:r>
      <w:r>
        <w:t xml:space="preserve">9a06b6, </w:t>
      </w:r>
      <w:r w:rsidRPr="00AE206F">
        <w:rPr>
          <w:highlight w:val="yellow"/>
        </w:rPr>
        <w:t>3333</w:t>
      </w:r>
      <w:r>
        <w:t xml:space="preserve"> </w:t>
      </w:r>
      <w:proofErr w:type="gramStart"/>
      <w:r>
        <w:rPr>
          <w:rFonts w:hint="eastAsia"/>
        </w:rPr>
        <w:t>既指</w:t>
      </w:r>
      <w:proofErr w:type="gramEnd"/>
      <w:r>
        <w:rPr>
          <w:rFonts w:hint="eastAsia"/>
        </w:rPr>
        <w:t xml:space="preserve"> AMP </w:t>
      </w:r>
      <w:r>
        <w:rPr>
          <w:rFonts w:hint="eastAsia"/>
        </w:rPr>
        <w:t>第</w:t>
      </w:r>
      <w:r>
        <w:rPr>
          <w:rFonts w:hint="eastAsia"/>
        </w:rPr>
        <w:t>3</w:t>
      </w:r>
      <w:r>
        <w:rPr>
          <w:rFonts w:hint="eastAsia"/>
        </w:rPr>
        <w:t>個命令。</w:t>
      </w:r>
      <w:bookmarkEnd w:id="0"/>
      <w:bookmarkEnd w:id="1"/>
      <w:bookmarkEnd w:id="2"/>
      <w:bookmarkEnd w:id="3"/>
      <w:bookmarkEnd w:id="4"/>
    </w:p>
    <w:sectPr w:rsidR="00AE206F" w:rsidRPr="00025A39" w:rsidSect="00416A08">
      <w:headerReference w:type="default" r:id="rId13"/>
      <w:footerReference w:type="default" r:id="rId14"/>
      <w:pgSz w:w="11906" w:h="16838"/>
      <w:pgMar w:top="720" w:right="720" w:bottom="720" w:left="72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F105F" w:rsidRDefault="005F105F">
      <w:r>
        <w:separator/>
      </w:r>
    </w:p>
  </w:endnote>
  <w:endnote w:type="continuationSeparator" w:id="0">
    <w:p w:rsidR="005F105F" w:rsidRDefault="005F1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SimHei">
    <w:altName w:val="Microsoft YaHei"/>
    <w:panose1 w:val="02010600030101010101"/>
    <w:charset w:val="86"/>
    <w:family w:val="modern"/>
    <w:pitch w:val="fixed"/>
    <w:sig w:usb0="00000000"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KaiTi_GB2312">
    <w:altName w:val="Microsoft YaHei"/>
    <w:charset w:val="86"/>
    <w:family w:val="auto"/>
    <w:pitch w:val="default"/>
    <w:sig w:usb0="00000000" w:usb1="00000000" w:usb2="00000010" w:usb3="00000000" w:csb0="0004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43F9" w:rsidRDefault="00AE43F9" w:rsidP="00B2168E">
    <w:pPr>
      <w:pStyle w:val="af"/>
      <w:jc w:val="center"/>
    </w:pPr>
    <w:r>
      <w:rPr>
        <w:rFonts w:ascii="SimHei" w:eastAsia="SimHei" w:hint="eastAsia"/>
        <w:lang w:val="zh-CN"/>
      </w:rPr>
      <w:t>第</w:t>
    </w:r>
    <w:r>
      <w:rPr>
        <w:rFonts w:ascii="SimHei" w:eastAsia="SimHei" w:hint="eastAsia"/>
      </w:rPr>
      <w:fldChar w:fldCharType="begin"/>
    </w:r>
    <w:r>
      <w:rPr>
        <w:rFonts w:ascii="SimHei" w:eastAsia="SimHei" w:hint="eastAsia"/>
      </w:rPr>
      <w:instrText xml:space="preserve"> PAGE </w:instrText>
    </w:r>
    <w:r>
      <w:rPr>
        <w:rFonts w:ascii="SimHei" w:eastAsia="SimHei" w:hint="eastAsia"/>
      </w:rPr>
      <w:fldChar w:fldCharType="separate"/>
    </w:r>
    <w:r w:rsidR="00127720">
      <w:rPr>
        <w:rFonts w:ascii="SimHei" w:eastAsia="SimHei"/>
        <w:noProof/>
      </w:rPr>
      <w:t>2</w:t>
    </w:r>
    <w:r>
      <w:rPr>
        <w:rFonts w:ascii="SimHei" w:eastAsia="SimHei" w:hint="eastAsia"/>
      </w:rPr>
      <w:fldChar w:fldCharType="end"/>
    </w:r>
    <w:r>
      <w:rPr>
        <w:rFonts w:ascii="SimHei" w:eastAsia="SimHei" w:hint="eastAsia"/>
      </w:rPr>
      <w:t xml:space="preserve">页 </w:t>
    </w:r>
    <w:r>
      <w:rPr>
        <w:rFonts w:ascii="SimHei" w:eastAsia="SimHei" w:hint="eastAsia"/>
        <w:lang w:val="zh-CN"/>
      </w:rPr>
      <w:t>共</w:t>
    </w:r>
    <w:r>
      <w:rPr>
        <w:rFonts w:ascii="SimHei" w:eastAsia="SimHei"/>
      </w:rPr>
      <w:fldChar w:fldCharType="begin"/>
    </w:r>
    <w:r>
      <w:rPr>
        <w:rFonts w:ascii="SimHei" w:eastAsia="SimHei"/>
      </w:rPr>
      <w:instrText xml:space="preserve"> </w:instrText>
    </w:r>
    <w:r>
      <w:rPr>
        <w:rFonts w:ascii="SimHei" w:eastAsia="SimHei" w:hint="eastAsia"/>
      </w:rPr>
      <w:instrText>SECTIONPAGES  \* Arabic  \* MERGEFORMAT</w:instrText>
    </w:r>
    <w:r>
      <w:rPr>
        <w:rFonts w:ascii="SimHei" w:eastAsia="SimHei"/>
      </w:rPr>
      <w:instrText xml:space="preserve"> </w:instrText>
    </w:r>
    <w:r>
      <w:rPr>
        <w:rFonts w:ascii="SimHei" w:eastAsia="SimHei"/>
      </w:rPr>
      <w:fldChar w:fldCharType="separate"/>
    </w:r>
    <w:r w:rsidR="00127720">
      <w:rPr>
        <w:rFonts w:ascii="SimHei" w:eastAsia="SimHei"/>
        <w:noProof/>
      </w:rPr>
      <w:t>5</w:t>
    </w:r>
    <w:r>
      <w:rPr>
        <w:rFonts w:ascii="SimHei" w:eastAsia="SimHei"/>
      </w:rPr>
      <w:fldChar w:fldCharType="end"/>
    </w:r>
    <w:r>
      <w:rPr>
        <w:rFonts w:ascii="SimHei" w:eastAsia="SimHei"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F105F" w:rsidRDefault="005F105F">
      <w:r>
        <w:separator/>
      </w:r>
    </w:p>
  </w:footnote>
  <w:footnote w:type="continuationSeparator" w:id="0">
    <w:p w:rsidR="005F105F" w:rsidRDefault="005F1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43F9" w:rsidRPr="00866433" w:rsidRDefault="000C09DA" w:rsidP="00546BC0">
    <w:pPr>
      <w:pStyle w:val="af1"/>
      <w:jc w:val="left"/>
    </w:pPr>
    <w:r w:rsidRPr="000C09DA">
      <w:rPr>
        <w:rFonts w:eastAsiaTheme="minorEastAsia" w:hint="eastAsia"/>
        <w:lang w:val="en-US" w:eastAsia="zh-TW"/>
      </w:rPr>
      <w:t xml:space="preserve">AMP </w:t>
    </w:r>
    <w:r w:rsidRPr="000C09DA">
      <w:rPr>
        <w:rFonts w:eastAsiaTheme="minorEastAsia" w:hint="eastAsia"/>
        <w:lang w:val="en-US" w:eastAsia="zh-TW"/>
      </w:rPr>
      <w:t>指令下達</w:t>
    </w:r>
    <w:r w:rsidRPr="000C09DA">
      <w:rPr>
        <w:rFonts w:eastAsiaTheme="minorEastAsia" w:hint="eastAsia"/>
        <w:lang w:val="en-US" w:eastAsia="zh-TW"/>
      </w:rPr>
      <w:t>MQTT</w:t>
    </w:r>
    <w:r w:rsidRPr="000C09DA">
      <w:rPr>
        <w:rFonts w:eastAsiaTheme="minorEastAsia" w:hint="eastAsia"/>
        <w:lang w:val="en-US" w:eastAsia="zh-TW"/>
      </w:rPr>
      <w:t>取得</w:t>
    </w:r>
    <w:r w:rsidRPr="000C09DA">
      <w:rPr>
        <w:rFonts w:eastAsiaTheme="minorEastAsia" w:hint="eastAsia"/>
        <w:lang w:val="en-US" w:eastAsia="zh-TW"/>
      </w:rPr>
      <w:t>Data</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31107A4C"/>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3"/>
    <w:multiLevelType w:val="multilevel"/>
    <w:tmpl w:val="00000003"/>
    <w:lvl w:ilvl="0">
      <w:start w:val="1"/>
      <w:numFmt w:val="chineseCountingThousand"/>
      <w:pStyle w:val="CSS1"/>
      <w:suff w:val="nothing"/>
      <w:lvlText w:val="（%1）"/>
      <w:lvlJc w:val="left"/>
      <w:pPr>
        <w:ind w:left="540" w:firstLine="0"/>
      </w:pPr>
      <w:rPr>
        <w:rFonts w:hint="eastAsia"/>
      </w:rPr>
    </w:lvl>
    <w:lvl w:ilvl="1">
      <w:start w:val="1"/>
      <w:numFmt w:val="decimal"/>
      <w:lvlText w:val="%2)"/>
      <w:lvlJc w:val="left"/>
      <w:pPr>
        <w:ind w:left="454" w:firstLine="0"/>
      </w:pPr>
      <w:rPr>
        <w:rFonts w:hint="eastAsia"/>
        <w:color w:val="000000"/>
      </w:rPr>
    </w:lvl>
    <w:lvl w:ilvl="2">
      <w:start w:val="1"/>
      <w:numFmt w:val="decimal"/>
      <w:suff w:val="nothing"/>
      <w:lvlText w:val="（%3）"/>
      <w:lvlJc w:val="left"/>
      <w:pPr>
        <w:ind w:left="907" w:firstLine="0"/>
      </w:pPr>
      <w:rPr>
        <w:rFonts w:hint="eastAsia"/>
      </w:rPr>
    </w:lvl>
    <w:lvl w:ilvl="3">
      <w:start w:val="1"/>
      <w:numFmt w:val="lowerLetter"/>
      <w:pStyle w:val="4"/>
      <w:suff w:val="nothing"/>
      <w:lvlText w:val="%4）"/>
      <w:lvlJc w:val="left"/>
      <w:pPr>
        <w:ind w:left="1361" w:firstLine="0"/>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2" w15:restartNumberingAfterBreak="0">
    <w:nsid w:val="0000000A"/>
    <w:multiLevelType w:val="multilevel"/>
    <w:tmpl w:val="3A6CBCAE"/>
    <w:lvl w:ilvl="0">
      <w:start w:val="1"/>
      <w:numFmt w:val="chineseCountingThousand"/>
      <w:suff w:val="space"/>
      <w:lvlText w:val="第%1章"/>
      <w:lvlJc w:val="left"/>
      <w:pPr>
        <w:ind w:left="567" w:firstLine="0"/>
      </w:pPr>
      <w:rPr>
        <w:rFonts w:hint="eastAsia"/>
      </w:rPr>
    </w:lvl>
    <w:lvl w:ilvl="1">
      <w:start w:val="1"/>
      <w:numFmt w:val="decimal"/>
      <w:pStyle w:val="2"/>
      <w:isLgl/>
      <w:suff w:val="space"/>
      <w:lvlText w:val="%1.%2"/>
      <w:lvlJc w:val="left"/>
      <w:pPr>
        <w:ind w:left="0" w:firstLine="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isLgl/>
      <w:suff w:val="space"/>
      <w:lvlText w:val="%1.%2.%3"/>
      <w:lvlJc w:val="left"/>
      <w:pPr>
        <w:ind w:left="0" w:firstLine="0"/>
      </w:pPr>
      <w:rPr>
        <w:rFonts w:hint="eastAsia"/>
        <w:sz w:val="32"/>
      </w:rPr>
    </w:lvl>
    <w:lvl w:ilvl="3">
      <w:start w:val="1"/>
      <w:numFmt w:val="decimal"/>
      <w:pStyle w:val="40"/>
      <w:isLgl/>
      <w:suff w:val="space"/>
      <w:lvlText w:val="%1.%2.%3.%4"/>
      <w:lvlJc w:val="left"/>
      <w:pPr>
        <w:ind w:left="0" w:firstLine="0"/>
      </w:pPr>
      <w:rPr>
        <w:rFonts w:hint="eastAsia"/>
        <w:color w:val="000000"/>
      </w:rPr>
    </w:lvl>
    <w:lvl w:ilvl="4">
      <w:start w:val="1"/>
      <w:numFmt w:val="decimal"/>
      <w:pStyle w:val="5"/>
      <w:isLgl/>
      <w:suff w:val="space"/>
      <w:lvlText w:val="%1.%2.%3.%4.%5"/>
      <w:lvlJc w:val="left"/>
      <w:pPr>
        <w:ind w:left="0" w:firstLine="0"/>
      </w:pPr>
      <w:rPr>
        <w:rFonts w:hint="eastAsia"/>
      </w:rPr>
    </w:lvl>
    <w:lvl w:ilvl="5">
      <w:start w:val="1"/>
      <w:numFmt w:val="decimal"/>
      <w:pStyle w:val="6"/>
      <w:isLgl/>
      <w:suff w:val="space"/>
      <w:lvlText w:val="%1.%2.%3.%4.%5.%6"/>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3" w15:restartNumberingAfterBreak="0">
    <w:nsid w:val="0101251E"/>
    <w:multiLevelType w:val="hybridMultilevel"/>
    <w:tmpl w:val="5F50050E"/>
    <w:lvl w:ilvl="0" w:tplc="04090001">
      <w:start w:val="1"/>
      <w:numFmt w:val="bullet"/>
      <w:lvlText w:val=""/>
      <w:lvlJc w:val="left"/>
      <w:pPr>
        <w:ind w:left="720" w:hanging="480"/>
      </w:pPr>
      <w:rPr>
        <w:rFonts w:ascii="Wingdings" w:hAnsi="Wingdings" w:hint="default"/>
      </w:rPr>
    </w:lvl>
    <w:lvl w:ilvl="1" w:tplc="04090003" w:tentative="1">
      <w:start w:val="1"/>
      <w:numFmt w:val="bullet"/>
      <w:lvlText w:val=""/>
      <w:lvlJc w:val="left"/>
      <w:pPr>
        <w:ind w:left="1200" w:hanging="480"/>
      </w:pPr>
      <w:rPr>
        <w:rFonts w:ascii="Wingdings" w:hAnsi="Wingdings" w:hint="default"/>
      </w:rPr>
    </w:lvl>
    <w:lvl w:ilvl="2" w:tplc="04090005" w:tentative="1">
      <w:start w:val="1"/>
      <w:numFmt w:val="bullet"/>
      <w:lvlText w:val=""/>
      <w:lvlJc w:val="left"/>
      <w:pPr>
        <w:ind w:left="1680" w:hanging="480"/>
      </w:pPr>
      <w:rPr>
        <w:rFonts w:ascii="Wingdings" w:hAnsi="Wingdings" w:hint="default"/>
      </w:rPr>
    </w:lvl>
    <w:lvl w:ilvl="3" w:tplc="04090001" w:tentative="1">
      <w:start w:val="1"/>
      <w:numFmt w:val="bullet"/>
      <w:lvlText w:val=""/>
      <w:lvlJc w:val="left"/>
      <w:pPr>
        <w:ind w:left="2160" w:hanging="480"/>
      </w:pPr>
      <w:rPr>
        <w:rFonts w:ascii="Wingdings" w:hAnsi="Wingdings" w:hint="default"/>
      </w:rPr>
    </w:lvl>
    <w:lvl w:ilvl="4" w:tplc="04090003" w:tentative="1">
      <w:start w:val="1"/>
      <w:numFmt w:val="bullet"/>
      <w:lvlText w:val=""/>
      <w:lvlJc w:val="left"/>
      <w:pPr>
        <w:ind w:left="2640" w:hanging="480"/>
      </w:pPr>
      <w:rPr>
        <w:rFonts w:ascii="Wingdings" w:hAnsi="Wingdings" w:hint="default"/>
      </w:rPr>
    </w:lvl>
    <w:lvl w:ilvl="5" w:tplc="04090005" w:tentative="1">
      <w:start w:val="1"/>
      <w:numFmt w:val="bullet"/>
      <w:lvlText w:val=""/>
      <w:lvlJc w:val="left"/>
      <w:pPr>
        <w:ind w:left="3120" w:hanging="480"/>
      </w:pPr>
      <w:rPr>
        <w:rFonts w:ascii="Wingdings" w:hAnsi="Wingdings" w:hint="default"/>
      </w:rPr>
    </w:lvl>
    <w:lvl w:ilvl="6" w:tplc="04090001" w:tentative="1">
      <w:start w:val="1"/>
      <w:numFmt w:val="bullet"/>
      <w:lvlText w:val=""/>
      <w:lvlJc w:val="left"/>
      <w:pPr>
        <w:ind w:left="3600" w:hanging="480"/>
      </w:pPr>
      <w:rPr>
        <w:rFonts w:ascii="Wingdings" w:hAnsi="Wingdings" w:hint="default"/>
      </w:rPr>
    </w:lvl>
    <w:lvl w:ilvl="7" w:tplc="04090003" w:tentative="1">
      <w:start w:val="1"/>
      <w:numFmt w:val="bullet"/>
      <w:lvlText w:val=""/>
      <w:lvlJc w:val="left"/>
      <w:pPr>
        <w:ind w:left="4080" w:hanging="480"/>
      </w:pPr>
      <w:rPr>
        <w:rFonts w:ascii="Wingdings" w:hAnsi="Wingdings" w:hint="default"/>
      </w:rPr>
    </w:lvl>
    <w:lvl w:ilvl="8" w:tplc="04090005" w:tentative="1">
      <w:start w:val="1"/>
      <w:numFmt w:val="bullet"/>
      <w:lvlText w:val=""/>
      <w:lvlJc w:val="left"/>
      <w:pPr>
        <w:ind w:left="4560" w:hanging="480"/>
      </w:pPr>
      <w:rPr>
        <w:rFonts w:ascii="Wingdings" w:hAnsi="Wingdings" w:hint="default"/>
      </w:rPr>
    </w:lvl>
  </w:abstractNum>
  <w:abstractNum w:abstractNumId="4" w15:restartNumberingAfterBreak="0">
    <w:nsid w:val="06230E90"/>
    <w:multiLevelType w:val="multilevel"/>
    <w:tmpl w:val="3A6CBCAE"/>
    <w:lvl w:ilvl="0">
      <w:start w:val="1"/>
      <w:numFmt w:val="chineseCountingThousand"/>
      <w:suff w:val="space"/>
      <w:lvlText w:val="第%1章"/>
      <w:lvlJc w:val="left"/>
      <w:pPr>
        <w:ind w:left="567" w:firstLine="0"/>
      </w:pPr>
      <w:rPr>
        <w:rFonts w:hint="eastAsia"/>
      </w:rPr>
    </w:lvl>
    <w:lvl w:ilvl="1">
      <w:start w:val="1"/>
      <w:numFmt w:val="decimal"/>
      <w:isLgl/>
      <w:suff w:val="space"/>
      <w:lvlText w:val="%1.%2"/>
      <w:lvlJc w:val="left"/>
      <w:pPr>
        <w:ind w:left="0" w:firstLine="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suff w:val="space"/>
      <w:lvlText w:val="%1.%2.%3"/>
      <w:lvlJc w:val="left"/>
      <w:pPr>
        <w:ind w:left="0" w:firstLine="0"/>
      </w:pPr>
      <w:rPr>
        <w:rFonts w:hint="eastAsia"/>
        <w:sz w:val="32"/>
      </w:rPr>
    </w:lvl>
    <w:lvl w:ilvl="3">
      <w:start w:val="1"/>
      <w:numFmt w:val="decimal"/>
      <w:isLgl/>
      <w:suff w:val="space"/>
      <w:lvlText w:val="%1.%2.%3.%4"/>
      <w:lvlJc w:val="left"/>
      <w:pPr>
        <w:ind w:left="0" w:firstLine="0"/>
      </w:pPr>
      <w:rPr>
        <w:rFonts w:hint="eastAsia"/>
        <w:color w:val="000000"/>
      </w:rPr>
    </w:lvl>
    <w:lvl w:ilvl="4">
      <w:start w:val="1"/>
      <w:numFmt w:val="decimal"/>
      <w:isLgl/>
      <w:suff w:val="space"/>
      <w:lvlText w:val="%1.%2.%3.%4.%5"/>
      <w:lvlJc w:val="left"/>
      <w:pPr>
        <w:ind w:left="0" w:firstLine="0"/>
      </w:pPr>
      <w:rPr>
        <w:rFonts w:hint="eastAsia"/>
      </w:rPr>
    </w:lvl>
    <w:lvl w:ilvl="5">
      <w:start w:val="1"/>
      <w:numFmt w:val="decimal"/>
      <w:isLgl/>
      <w:suff w:val="space"/>
      <w:lvlText w:val="%1.%2.%3.%4.%5.%6"/>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5" w15:restartNumberingAfterBreak="0">
    <w:nsid w:val="10C16E5A"/>
    <w:multiLevelType w:val="hybridMultilevel"/>
    <w:tmpl w:val="7B38926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52C767A"/>
    <w:multiLevelType w:val="hybridMultilevel"/>
    <w:tmpl w:val="7E0C2B1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 w15:restartNumberingAfterBreak="0">
    <w:nsid w:val="23372CA8"/>
    <w:multiLevelType w:val="hybridMultilevel"/>
    <w:tmpl w:val="CFFA5532"/>
    <w:lvl w:ilvl="0" w:tplc="9E964CF8">
      <w:start w:val="1"/>
      <w:numFmt w:val="decimal"/>
      <w:lvlText w:val="%1、"/>
      <w:lvlJc w:val="left"/>
      <w:pPr>
        <w:ind w:left="1680" w:hanging="420"/>
      </w:pPr>
      <w:rPr>
        <w:rFonts w:hint="default"/>
      </w:rPr>
    </w:lvl>
    <w:lvl w:ilvl="1" w:tplc="04090019" w:tentative="1">
      <w:start w:val="1"/>
      <w:numFmt w:val="lowerLetter"/>
      <w:lvlText w:val="%2)"/>
      <w:lvlJc w:val="left"/>
      <w:pPr>
        <w:ind w:left="2100" w:hanging="420"/>
      </w:pPr>
    </w:lvl>
    <w:lvl w:ilvl="2" w:tplc="0409001B" w:tentative="1">
      <w:start w:val="1"/>
      <w:numFmt w:val="lowerRoman"/>
      <w:lvlText w:val="%3."/>
      <w:lvlJc w:val="right"/>
      <w:pPr>
        <w:ind w:left="2520" w:hanging="420"/>
      </w:pPr>
    </w:lvl>
    <w:lvl w:ilvl="3" w:tplc="0409000F" w:tentative="1">
      <w:start w:val="1"/>
      <w:numFmt w:val="decimal"/>
      <w:lvlText w:val="%4."/>
      <w:lvlJc w:val="left"/>
      <w:pPr>
        <w:ind w:left="2940" w:hanging="420"/>
      </w:pPr>
    </w:lvl>
    <w:lvl w:ilvl="4" w:tplc="04090019" w:tentative="1">
      <w:start w:val="1"/>
      <w:numFmt w:val="lowerLetter"/>
      <w:lvlText w:val="%5)"/>
      <w:lvlJc w:val="left"/>
      <w:pPr>
        <w:ind w:left="3360" w:hanging="420"/>
      </w:pPr>
    </w:lvl>
    <w:lvl w:ilvl="5" w:tplc="0409001B" w:tentative="1">
      <w:start w:val="1"/>
      <w:numFmt w:val="lowerRoman"/>
      <w:lvlText w:val="%6."/>
      <w:lvlJc w:val="right"/>
      <w:pPr>
        <w:ind w:left="3780" w:hanging="420"/>
      </w:pPr>
    </w:lvl>
    <w:lvl w:ilvl="6" w:tplc="0409000F" w:tentative="1">
      <w:start w:val="1"/>
      <w:numFmt w:val="decimal"/>
      <w:lvlText w:val="%7."/>
      <w:lvlJc w:val="left"/>
      <w:pPr>
        <w:ind w:left="4200" w:hanging="420"/>
      </w:pPr>
    </w:lvl>
    <w:lvl w:ilvl="7" w:tplc="04090019" w:tentative="1">
      <w:start w:val="1"/>
      <w:numFmt w:val="lowerLetter"/>
      <w:lvlText w:val="%8)"/>
      <w:lvlJc w:val="left"/>
      <w:pPr>
        <w:ind w:left="4620" w:hanging="420"/>
      </w:pPr>
    </w:lvl>
    <w:lvl w:ilvl="8" w:tplc="0409001B" w:tentative="1">
      <w:start w:val="1"/>
      <w:numFmt w:val="lowerRoman"/>
      <w:lvlText w:val="%9."/>
      <w:lvlJc w:val="right"/>
      <w:pPr>
        <w:ind w:left="5040" w:hanging="420"/>
      </w:pPr>
    </w:lvl>
  </w:abstractNum>
  <w:abstractNum w:abstractNumId="8" w15:restartNumberingAfterBreak="0">
    <w:nsid w:val="27981E5C"/>
    <w:multiLevelType w:val="hybridMultilevel"/>
    <w:tmpl w:val="B95816D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9" w15:restartNumberingAfterBreak="0">
    <w:nsid w:val="2D83263B"/>
    <w:multiLevelType w:val="hybridMultilevel"/>
    <w:tmpl w:val="DA5454EA"/>
    <w:lvl w:ilvl="0" w:tplc="0409000F">
      <w:start w:val="1"/>
      <w:numFmt w:val="decimal"/>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0" w15:restartNumberingAfterBreak="0">
    <w:nsid w:val="2EEE2513"/>
    <w:multiLevelType w:val="hybridMultilevel"/>
    <w:tmpl w:val="01B86C5E"/>
    <w:lvl w:ilvl="0" w:tplc="0409000F">
      <w:start w:val="1"/>
      <w:numFmt w:val="decimal"/>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1" w15:restartNumberingAfterBreak="0">
    <w:nsid w:val="361B6BC2"/>
    <w:multiLevelType w:val="multilevel"/>
    <w:tmpl w:val="A148B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240B15"/>
    <w:multiLevelType w:val="hybridMultilevel"/>
    <w:tmpl w:val="B2EED30A"/>
    <w:lvl w:ilvl="0" w:tplc="04090001">
      <w:start w:val="1"/>
      <w:numFmt w:val="bullet"/>
      <w:lvlText w:val=""/>
      <w:lvlJc w:val="left"/>
      <w:pPr>
        <w:ind w:left="720" w:hanging="480"/>
      </w:pPr>
      <w:rPr>
        <w:rFonts w:ascii="Wingdings" w:hAnsi="Wingdings" w:hint="default"/>
      </w:rPr>
    </w:lvl>
    <w:lvl w:ilvl="1" w:tplc="04090003" w:tentative="1">
      <w:start w:val="1"/>
      <w:numFmt w:val="bullet"/>
      <w:lvlText w:val=""/>
      <w:lvlJc w:val="left"/>
      <w:pPr>
        <w:ind w:left="1200" w:hanging="480"/>
      </w:pPr>
      <w:rPr>
        <w:rFonts w:ascii="Wingdings" w:hAnsi="Wingdings" w:hint="default"/>
      </w:rPr>
    </w:lvl>
    <w:lvl w:ilvl="2" w:tplc="04090005" w:tentative="1">
      <w:start w:val="1"/>
      <w:numFmt w:val="bullet"/>
      <w:lvlText w:val=""/>
      <w:lvlJc w:val="left"/>
      <w:pPr>
        <w:ind w:left="1680" w:hanging="480"/>
      </w:pPr>
      <w:rPr>
        <w:rFonts w:ascii="Wingdings" w:hAnsi="Wingdings" w:hint="default"/>
      </w:rPr>
    </w:lvl>
    <w:lvl w:ilvl="3" w:tplc="04090001" w:tentative="1">
      <w:start w:val="1"/>
      <w:numFmt w:val="bullet"/>
      <w:lvlText w:val=""/>
      <w:lvlJc w:val="left"/>
      <w:pPr>
        <w:ind w:left="2160" w:hanging="480"/>
      </w:pPr>
      <w:rPr>
        <w:rFonts w:ascii="Wingdings" w:hAnsi="Wingdings" w:hint="default"/>
      </w:rPr>
    </w:lvl>
    <w:lvl w:ilvl="4" w:tplc="04090003" w:tentative="1">
      <w:start w:val="1"/>
      <w:numFmt w:val="bullet"/>
      <w:lvlText w:val=""/>
      <w:lvlJc w:val="left"/>
      <w:pPr>
        <w:ind w:left="2640" w:hanging="480"/>
      </w:pPr>
      <w:rPr>
        <w:rFonts w:ascii="Wingdings" w:hAnsi="Wingdings" w:hint="default"/>
      </w:rPr>
    </w:lvl>
    <w:lvl w:ilvl="5" w:tplc="04090005" w:tentative="1">
      <w:start w:val="1"/>
      <w:numFmt w:val="bullet"/>
      <w:lvlText w:val=""/>
      <w:lvlJc w:val="left"/>
      <w:pPr>
        <w:ind w:left="3120" w:hanging="480"/>
      </w:pPr>
      <w:rPr>
        <w:rFonts w:ascii="Wingdings" w:hAnsi="Wingdings" w:hint="default"/>
      </w:rPr>
    </w:lvl>
    <w:lvl w:ilvl="6" w:tplc="04090001" w:tentative="1">
      <w:start w:val="1"/>
      <w:numFmt w:val="bullet"/>
      <w:lvlText w:val=""/>
      <w:lvlJc w:val="left"/>
      <w:pPr>
        <w:ind w:left="3600" w:hanging="480"/>
      </w:pPr>
      <w:rPr>
        <w:rFonts w:ascii="Wingdings" w:hAnsi="Wingdings" w:hint="default"/>
      </w:rPr>
    </w:lvl>
    <w:lvl w:ilvl="7" w:tplc="04090003" w:tentative="1">
      <w:start w:val="1"/>
      <w:numFmt w:val="bullet"/>
      <w:lvlText w:val=""/>
      <w:lvlJc w:val="left"/>
      <w:pPr>
        <w:ind w:left="4080" w:hanging="480"/>
      </w:pPr>
      <w:rPr>
        <w:rFonts w:ascii="Wingdings" w:hAnsi="Wingdings" w:hint="default"/>
      </w:rPr>
    </w:lvl>
    <w:lvl w:ilvl="8" w:tplc="04090005" w:tentative="1">
      <w:start w:val="1"/>
      <w:numFmt w:val="bullet"/>
      <w:lvlText w:val=""/>
      <w:lvlJc w:val="left"/>
      <w:pPr>
        <w:ind w:left="4560" w:hanging="480"/>
      </w:pPr>
      <w:rPr>
        <w:rFonts w:ascii="Wingdings" w:hAnsi="Wingdings" w:hint="default"/>
      </w:rPr>
    </w:lvl>
  </w:abstractNum>
  <w:abstractNum w:abstractNumId="13" w15:restartNumberingAfterBreak="0">
    <w:nsid w:val="41B62EDE"/>
    <w:multiLevelType w:val="hybridMultilevel"/>
    <w:tmpl w:val="DA5454EA"/>
    <w:lvl w:ilvl="0" w:tplc="0409000F">
      <w:start w:val="1"/>
      <w:numFmt w:val="decimal"/>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4" w15:restartNumberingAfterBreak="0">
    <w:nsid w:val="572F5E68"/>
    <w:multiLevelType w:val="hybridMultilevel"/>
    <w:tmpl w:val="5308B942"/>
    <w:lvl w:ilvl="0" w:tplc="04090001">
      <w:start w:val="1"/>
      <w:numFmt w:val="bullet"/>
      <w:lvlText w:val=""/>
      <w:lvlJc w:val="left"/>
      <w:pPr>
        <w:ind w:left="902" w:hanging="420"/>
      </w:pPr>
      <w:rPr>
        <w:rFonts w:ascii="Wingdings" w:hAnsi="Wingdings" w:hint="default"/>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15" w15:restartNumberingAfterBreak="0">
    <w:nsid w:val="59D6302B"/>
    <w:multiLevelType w:val="hybridMultilevel"/>
    <w:tmpl w:val="2E1EBA56"/>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6" w15:restartNumberingAfterBreak="0">
    <w:nsid w:val="5BE10AA2"/>
    <w:multiLevelType w:val="hybridMultilevel"/>
    <w:tmpl w:val="6D80619E"/>
    <w:lvl w:ilvl="0" w:tplc="04090001">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17" w15:restartNumberingAfterBreak="0">
    <w:nsid w:val="5BE82CDF"/>
    <w:multiLevelType w:val="hybridMultilevel"/>
    <w:tmpl w:val="227C54B2"/>
    <w:lvl w:ilvl="0" w:tplc="0409000F">
      <w:start w:val="1"/>
      <w:numFmt w:val="decimal"/>
      <w:lvlText w:val="%1."/>
      <w:lvlJc w:val="left"/>
      <w:pPr>
        <w:ind w:left="720" w:hanging="480"/>
      </w:pPr>
      <w:rPr>
        <w:rFonts w:hint="default"/>
      </w:rPr>
    </w:lvl>
    <w:lvl w:ilvl="1" w:tplc="04090003" w:tentative="1">
      <w:start w:val="1"/>
      <w:numFmt w:val="bullet"/>
      <w:lvlText w:val=""/>
      <w:lvlJc w:val="left"/>
      <w:pPr>
        <w:ind w:left="1200" w:hanging="480"/>
      </w:pPr>
      <w:rPr>
        <w:rFonts w:ascii="Wingdings" w:hAnsi="Wingdings" w:hint="default"/>
      </w:rPr>
    </w:lvl>
    <w:lvl w:ilvl="2" w:tplc="04090005" w:tentative="1">
      <w:start w:val="1"/>
      <w:numFmt w:val="bullet"/>
      <w:lvlText w:val=""/>
      <w:lvlJc w:val="left"/>
      <w:pPr>
        <w:ind w:left="1680" w:hanging="480"/>
      </w:pPr>
      <w:rPr>
        <w:rFonts w:ascii="Wingdings" w:hAnsi="Wingdings" w:hint="default"/>
      </w:rPr>
    </w:lvl>
    <w:lvl w:ilvl="3" w:tplc="04090001" w:tentative="1">
      <w:start w:val="1"/>
      <w:numFmt w:val="bullet"/>
      <w:lvlText w:val=""/>
      <w:lvlJc w:val="left"/>
      <w:pPr>
        <w:ind w:left="2160" w:hanging="480"/>
      </w:pPr>
      <w:rPr>
        <w:rFonts w:ascii="Wingdings" w:hAnsi="Wingdings" w:hint="default"/>
      </w:rPr>
    </w:lvl>
    <w:lvl w:ilvl="4" w:tplc="04090003" w:tentative="1">
      <w:start w:val="1"/>
      <w:numFmt w:val="bullet"/>
      <w:lvlText w:val=""/>
      <w:lvlJc w:val="left"/>
      <w:pPr>
        <w:ind w:left="2640" w:hanging="480"/>
      </w:pPr>
      <w:rPr>
        <w:rFonts w:ascii="Wingdings" w:hAnsi="Wingdings" w:hint="default"/>
      </w:rPr>
    </w:lvl>
    <w:lvl w:ilvl="5" w:tplc="04090005" w:tentative="1">
      <w:start w:val="1"/>
      <w:numFmt w:val="bullet"/>
      <w:lvlText w:val=""/>
      <w:lvlJc w:val="left"/>
      <w:pPr>
        <w:ind w:left="3120" w:hanging="480"/>
      </w:pPr>
      <w:rPr>
        <w:rFonts w:ascii="Wingdings" w:hAnsi="Wingdings" w:hint="default"/>
      </w:rPr>
    </w:lvl>
    <w:lvl w:ilvl="6" w:tplc="04090001" w:tentative="1">
      <w:start w:val="1"/>
      <w:numFmt w:val="bullet"/>
      <w:lvlText w:val=""/>
      <w:lvlJc w:val="left"/>
      <w:pPr>
        <w:ind w:left="3600" w:hanging="480"/>
      </w:pPr>
      <w:rPr>
        <w:rFonts w:ascii="Wingdings" w:hAnsi="Wingdings" w:hint="default"/>
      </w:rPr>
    </w:lvl>
    <w:lvl w:ilvl="7" w:tplc="04090003" w:tentative="1">
      <w:start w:val="1"/>
      <w:numFmt w:val="bullet"/>
      <w:lvlText w:val=""/>
      <w:lvlJc w:val="left"/>
      <w:pPr>
        <w:ind w:left="4080" w:hanging="480"/>
      </w:pPr>
      <w:rPr>
        <w:rFonts w:ascii="Wingdings" w:hAnsi="Wingdings" w:hint="default"/>
      </w:rPr>
    </w:lvl>
    <w:lvl w:ilvl="8" w:tplc="04090005" w:tentative="1">
      <w:start w:val="1"/>
      <w:numFmt w:val="bullet"/>
      <w:lvlText w:val=""/>
      <w:lvlJc w:val="left"/>
      <w:pPr>
        <w:ind w:left="4560" w:hanging="480"/>
      </w:pPr>
      <w:rPr>
        <w:rFonts w:ascii="Wingdings" w:hAnsi="Wingdings" w:hint="default"/>
      </w:rPr>
    </w:lvl>
  </w:abstractNum>
  <w:abstractNum w:abstractNumId="18" w15:restartNumberingAfterBreak="0">
    <w:nsid w:val="67DC396B"/>
    <w:multiLevelType w:val="hybridMultilevel"/>
    <w:tmpl w:val="72242C36"/>
    <w:lvl w:ilvl="0" w:tplc="A1B425E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9" w15:restartNumberingAfterBreak="0">
    <w:nsid w:val="73612AD4"/>
    <w:multiLevelType w:val="hybridMultilevel"/>
    <w:tmpl w:val="9FF623C4"/>
    <w:lvl w:ilvl="0" w:tplc="9E964CF8">
      <w:start w:val="1"/>
      <w:numFmt w:val="decimal"/>
      <w:lvlText w:val="%1、"/>
      <w:lvlJc w:val="left"/>
      <w:pPr>
        <w:ind w:left="1260" w:hanging="42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0" w15:restartNumberingAfterBreak="0">
    <w:nsid w:val="73E735FA"/>
    <w:multiLevelType w:val="hybridMultilevel"/>
    <w:tmpl w:val="B3C6245E"/>
    <w:lvl w:ilvl="0" w:tplc="04090001">
      <w:start w:val="1"/>
      <w:numFmt w:val="bullet"/>
      <w:lvlText w:val=""/>
      <w:lvlJc w:val="left"/>
      <w:pPr>
        <w:ind w:left="902" w:hanging="420"/>
      </w:pPr>
      <w:rPr>
        <w:rFonts w:ascii="Wingdings" w:hAnsi="Wingdings" w:hint="default"/>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21" w15:restartNumberingAfterBreak="0">
    <w:nsid w:val="76421019"/>
    <w:multiLevelType w:val="hybridMultilevel"/>
    <w:tmpl w:val="798EAB2A"/>
    <w:lvl w:ilvl="0" w:tplc="9E964CF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 w:numId="5">
    <w:abstractNumId w:val="18"/>
  </w:num>
  <w:num w:numId="6">
    <w:abstractNumId w:val="2"/>
  </w:num>
  <w:num w:numId="7">
    <w:abstractNumId w:val="2"/>
  </w:num>
  <w:num w:numId="8">
    <w:abstractNumId w:val="2"/>
  </w:num>
  <w:num w:numId="9">
    <w:abstractNumId w:val="20"/>
  </w:num>
  <w:num w:numId="10">
    <w:abstractNumId w:val="14"/>
  </w:num>
  <w:num w:numId="11">
    <w:abstractNumId w:val="10"/>
  </w:num>
  <w:num w:numId="12">
    <w:abstractNumId w:val="13"/>
  </w:num>
  <w:num w:numId="13">
    <w:abstractNumId w:val="9"/>
  </w:num>
  <w:num w:numId="14">
    <w:abstractNumId w:val="19"/>
  </w:num>
  <w:num w:numId="15">
    <w:abstractNumId w:val="7"/>
  </w:num>
  <w:num w:numId="16">
    <w:abstractNumId w:val="21"/>
  </w:num>
  <w:num w:numId="17">
    <w:abstractNumId w:val="2"/>
  </w:num>
  <w:num w:numId="18">
    <w:abstractNumId w:val="15"/>
  </w:num>
  <w:num w:numId="19">
    <w:abstractNumId w:val="6"/>
  </w:num>
  <w:num w:numId="20">
    <w:abstractNumId w:val="8"/>
  </w:num>
  <w:num w:numId="21">
    <w:abstractNumId w:val="0"/>
  </w:num>
  <w:num w:numId="22">
    <w:abstractNumId w:val="4"/>
  </w:num>
  <w:num w:numId="23">
    <w:abstractNumId w:val="11"/>
  </w:num>
  <w:num w:numId="24">
    <w:abstractNumId w:val="12"/>
  </w:num>
  <w:num w:numId="25">
    <w:abstractNumId w:val="17"/>
  </w:num>
  <w:num w:numId="26">
    <w:abstractNumId w:val="3"/>
  </w:num>
  <w:num w:numId="27">
    <w:abstractNumId w:val="16"/>
  </w:num>
  <w:num w:numId="28">
    <w:abstractNumId w:val="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hideSpelling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7DC8"/>
    <w:rsid w:val="00003052"/>
    <w:rsid w:val="0000316A"/>
    <w:rsid w:val="00006312"/>
    <w:rsid w:val="00007039"/>
    <w:rsid w:val="0000707F"/>
    <w:rsid w:val="00010F67"/>
    <w:rsid w:val="00011AD1"/>
    <w:rsid w:val="00013EF7"/>
    <w:rsid w:val="00013F21"/>
    <w:rsid w:val="000146A8"/>
    <w:rsid w:val="00014C1A"/>
    <w:rsid w:val="00015AC0"/>
    <w:rsid w:val="000162F9"/>
    <w:rsid w:val="00016372"/>
    <w:rsid w:val="00016C86"/>
    <w:rsid w:val="00017389"/>
    <w:rsid w:val="000222C1"/>
    <w:rsid w:val="00024859"/>
    <w:rsid w:val="00025A39"/>
    <w:rsid w:val="0002683F"/>
    <w:rsid w:val="00026F25"/>
    <w:rsid w:val="00027D2A"/>
    <w:rsid w:val="0003025D"/>
    <w:rsid w:val="000330D1"/>
    <w:rsid w:val="00033D17"/>
    <w:rsid w:val="0003457B"/>
    <w:rsid w:val="00036585"/>
    <w:rsid w:val="00036614"/>
    <w:rsid w:val="00037A6D"/>
    <w:rsid w:val="000403AB"/>
    <w:rsid w:val="00042886"/>
    <w:rsid w:val="00042E2B"/>
    <w:rsid w:val="0004388A"/>
    <w:rsid w:val="00043FFC"/>
    <w:rsid w:val="00045550"/>
    <w:rsid w:val="00046044"/>
    <w:rsid w:val="00046354"/>
    <w:rsid w:val="00046BEA"/>
    <w:rsid w:val="00053281"/>
    <w:rsid w:val="000541A0"/>
    <w:rsid w:val="000545D1"/>
    <w:rsid w:val="000565AE"/>
    <w:rsid w:val="00056B26"/>
    <w:rsid w:val="00057AD6"/>
    <w:rsid w:val="000614E2"/>
    <w:rsid w:val="00061824"/>
    <w:rsid w:val="000627F3"/>
    <w:rsid w:val="00062D5D"/>
    <w:rsid w:val="00062E7F"/>
    <w:rsid w:val="00063A94"/>
    <w:rsid w:val="00064428"/>
    <w:rsid w:val="00064719"/>
    <w:rsid w:val="00064A6A"/>
    <w:rsid w:val="00064F86"/>
    <w:rsid w:val="00065865"/>
    <w:rsid w:val="0007151A"/>
    <w:rsid w:val="0007270D"/>
    <w:rsid w:val="00074B05"/>
    <w:rsid w:val="0007601B"/>
    <w:rsid w:val="00080503"/>
    <w:rsid w:val="000814F7"/>
    <w:rsid w:val="000821F7"/>
    <w:rsid w:val="00083B70"/>
    <w:rsid w:val="00086B20"/>
    <w:rsid w:val="0009056D"/>
    <w:rsid w:val="00090C17"/>
    <w:rsid w:val="00091962"/>
    <w:rsid w:val="0009376A"/>
    <w:rsid w:val="00094672"/>
    <w:rsid w:val="00094769"/>
    <w:rsid w:val="000955EA"/>
    <w:rsid w:val="000A1949"/>
    <w:rsid w:val="000A199C"/>
    <w:rsid w:val="000A23CD"/>
    <w:rsid w:val="000A2567"/>
    <w:rsid w:val="000A2E90"/>
    <w:rsid w:val="000A40ED"/>
    <w:rsid w:val="000A6C80"/>
    <w:rsid w:val="000B1804"/>
    <w:rsid w:val="000B45D9"/>
    <w:rsid w:val="000B6899"/>
    <w:rsid w:val="000C001B"/>
    <w:rsid w:val="000C09DA"/>
    <w:rsid w:val="000C116B"/>
    <w:rsid w:val="000C2A8F"/>
    <w:rsid w:val="000C7DC9"/>
    <w:rsid w:val="000D07B4"/>
    <w:rsid w:val="000D2EF2"/>
    <w:rsid w:val="000D41E8"/>
    <w:rsid w:val="000D511B"/>
    <w:rsid w:val="000D5F9E"/>
    <w:rsid w:val="000E0992"/>
    <w:rsid w:val="000E2425"/>
    <w:rsid w:val="000E2AB1"/>
    <w:rsid w:val="000E306B"/>
    <w:rsid w:val="000E3465"/>
    <w:rsid w:val="000E434D"/>
    <w:rsid w:val="000E6094"/>
    <w:rsid w:val="000F1733"/>
    <w:rsid w:val="000F2733"/>
    <w:rsid w:val="000F2DEE"/>
    <w:rsid w:val="000F3DBF"/>
    <w:rsid w:val="000F3E88"/>
    <w:rsid w:val="000F554F"/>
    <w:rsid w:val="000F63C5"/>
    <w:rsid w:val="000F74CD"/>
    <w:rsid w:val="000F7D09"/>
    <w:rsid w:val="001004D4"/>
    <w:rsid w:val="00101F69"/>
    <w:rsid w:val="0010490F"/>
    <w:rsid w:val="001050CE"/>
    <w:rsid w:val="00105A28"/>
    <w:rsid w:val="001064F8"/>
    <w:rsid w:val="001069BD"/>
    <w:rsid w:val="00107EA8"/>
    <w:rsid w:val="00110A43"/>
    <w:rsid w:val="00111A11"/>
    <w:rsid w:val="00114772"/>
    <w:rsid w:val="00114B81"/>
    <w:rsid w:val="00114D57"/>
    <w:rsid w:val="00114FE1"/>
    <w:rsid w:val="00115542"/>
    <w:rsid w:val="00116A7F"/>
    <w:rsid w:val="001244C7"/>
    <w:rsid w:val="00125F0C"/>
    <w:rsid w:val="00127720"/>
    <w:rsid w:val="001331AD"/>
    <w:rsid w:val="0013399D"/>
    <w:rsid w:val="00135E77"/>
    <w:rsid w:val="00137BB9"/>
    <w:rsid w:val="00137C21"/>
    <w:rsid w:val="00140F26"/>
    <w:rsid w:val="00141739"/>
    <w:rsid w:val="00145516"/>
    <w:rsid w:val="00145CE3"/>
    <w:rsid w:val="00147F4F"/>
    <w:rsid w:val="00150E13"/>
    <w:rsid w:val="00155691"/>
    <w:rsid w:val="00160DB1"/>
    <w:rsid w:val="00160E69"/>
    <w:rsid w:val="001622F7"/>
    <w:rsid w:val="00162A97"/>
    <w:rsid w:val="00162E74"/>
    <w:rsid w:val="00165CC6"/>
    <w:rsid w:val="001677D5"/>
    <w:rsid w:val="001702BB"/>
    <w:rsid w:val="00172A27"/>
    <w:rsid w:val="00172BF1"/>
    <w:rsid w:val="0017322E"/>
    <w:rsid w:val="001765E1"/>
    <w:rsid w:val="00181A69"/>
    <w:rsid w:val="00182377"/>
    <w:rsid w:val="00185C47"/>
    <w:rsid w:val="00185C66"/>
    <w:rsid w:val="00186511"/>
    <w:rsid w:val="0019012A"/>
    <w:rsid w:val="00191296"/>
    <w:rsid w:val="00192356"/>
    <w:rsid w:val="00192B96"/>
    <w:rsid w:val="001935F3"/>
    <w:rsid w:val="00195C6F"/>
    <w:rsid w:val="00197617"/>
    <w:rsid w:val="00197F2F"/>
    <w:rsid w:val="001A148F"/>
    <w:rsid w:val="001A3815"/>
    <w:rsid w:val="001A4A8F"/>
    <w:rsid w:val="001A4EF4"/>
    <w:rsid w:val="001A5087"/>
    <w:rsid w:val="001A56E9"/>
    <w:rsid w:val="001A5707"/>
    <w:rsid w:val="001A606B"/>
    <w:rsid w:val="001A7A56"/>
    <w:rsid w:val="001B1102"/>
    <w:rsid w:val="001B15D4"/>
    <w:rsid w:val="001B1B9D"/>
    <w:rsid w:val="001B47F2"/>
    <w:rsid w:val="001B4E1B"/>
    <w:rsid w:val="001B61FC"/>
    <w:rsid w:val="001B77F8"/>
    <w:rsid w:val="001C28A4"/>
    <w:rsid w:val="001C4813"/>
    <w:rsid w:val="001C4F2A"/>
    <w:rsid w:val="001D28AD"/>
    <w:rsid w:val="001D424C"/>
    <w:rsid w:val="001D58F9"/>
    <w:rsid w:val="001D64E9"/>
    <w:rsid w:val="001D6805"/>
    <w:rsid w:val="001D68DF"/>
    <w:rsid w:val="001D6E46"/>
    <w:rsid w:val="001D70B1"/>
    <w:rsid w:val="001D7344"/>
    <w:rsid w:val="001D73FB"/>
    <w:rsid w:val="001E1148"/>
    <w:rsid w:val="001E383C"/>
    <w:rsid w:val="001E3E0B"/>
    <w:rsid w:val="001E4041"/>
    <w:rsid w:val="001E4DF2"/>
    <w:rsid w:val="001E538B"/>
    <w:rsid w:val="001E6A69"/>
    <w:rsid w:val="001F0CAA"/>
    <w:rsid w:val="001F15E7"/>
    <w:rsid w:val="001F1636"/>
    <w:rsid w:val="001F2020"/>
    <w:rsid w:val="001F3894"/>
    <w:rsid w:val="001F4AAF"/>
    <w:rsid w:val="001F4E64"/>
    <w:rsid w:val="001F6FCE"/>
    <w:rsid w:val="00201429"/>
    <w:rsid w:val="00201B22"/>
    <w:rsid w:val="00201E10"/>
    <w:rsid w:val="002039E8"/>
    <w:rsid w:val="00204043"/>
    <w:rsid w:val="00204266"/>
    <w:rsid w:val="00210644"/>
    <w:rsid w:val="00212AF0"/>
    <w:rsid w:val="00213354"/>
    <w:rsid w:val="00215279"/>
    <w:rsid w:val="0021615A"/>
    <w:rsid w:val="00216B87"/>
    <w:rsid w:val="0022249F"/>
    <w:rsid w:val="0022488E"/>
    <w:rsid w:val="00232C9C"/>
    <w:rsid w:val="00232DD8"/>
    <w:rsid w:val="00233536"/>
    <w:rsid w:val="00236EAC"/>
    <w:rsid w:val="00242D94"/>
    <w:rsid w:val="0024303D"/>
    <w:rsid w:val="002432DF"/>
    <w:rsid w:val="0024447C"/>
    <w:rsid w:val="0024693B"/>
    <w:rsid w:val="002469C0"/>
    <w:rsid w:val="00251771"/>
    <w:rsid w:val="0025237E"/>
    <w:rsid w:val="00253D69"/>
    <w:rsid w:val="0025401F"/>
    <w:rsid w:val="002604A8"/>
    <w:rsid w:val="00262991"/>
    <w:rsid w:val="00264405"/>
    <w:rsid w:val="00266D49"/>
    <w:rsid w:val="00267324"/>
    <w:rsid w:val="00267685"/>
    <w:rsid w:val="0027097F"/>
    <w:rsid w:val="00271D1F"/>
    <w:rsid w:val="00271EBA"/>
    <w:rsid w:val="00274695"/>
    <w:rsid w:val="002752AF"/>
    <w:rsid w:val="002752E1"/>
    <w:rsid w:val="002755FF"/>
    <w:rsid w:val="00281BA6"/>
    <w:rsid w:val="0028212A"/>
    <w:rsid w:val="00283108"/>
    <w:rsid w:val="00284058"/>
    <w:rsid w:val="00284F63"/>
    <w:rsid w:val="002850B9"/>
    <w:rsid w:val="00285F39"/>
    <w:rsid w:val="002878FA"/>
    <w:rsid w:val="002923AC"/>
    <w:rsid w:val="002924B6"/>
    <w:rsid w:val="002944EA"/>
    <w:rsid w:val="002A4A9C"/>
    <w:rsid w:val="002A50B7"/>
    <w:rsid w:val="002A6BAD"/>
    <w:rsid w:val="002B1C9D"/>
    <w:rsid w:val="002B2B15"/>
    <w:rsid w:val="002B4208"/>
    <w:rsid w:val="002B447D"/>
    <w:rsid w:val="002B465E"/>
    <w:rsid w:val="002C246C"/>
    <w:rsid w:val="002C3E5B"/>
    <w:rsid w:val="002C61CD"/>
    <w:rsid w:val="002D0D24"/>
    <w:rsid w:val="002D10B6"/>
    <w:rsid w:val="002D1138"/>
    <w:rsid w:val="002D1575"/>
    <w:rsid w:val="002D32D2"/>
    <w:rsid w:val="002D47A3"/>
    <w:rsid w:val="002D58E1"/>
    <w:rsid w:val="002D7025"/>
    <w:rsid w:val="002D72A9"/>
    <w:rsid w:val="002E1263"/>
    <w:rsid w:val="002E193A"/>
    <w:rsid w:val="002E2BB4"/>
    <w:rsid w:val="002E5F5E"/>
    <w:rsid w:val="002F1355"/>
    <w:rsid w:val="002F1FB2"/>
    <w:rsid w:val="002F3381"/>
    <w:rsid w:val="002F48BA"/>
    <w:rsid w:val="002F6CC3"/>
    <w:rsid w:val="002F799B"/>
    <w:rsid w:val="002F7D09"/>
    <w:rsid w:val="003004CA"/>
    <w:rsid w:val="00300601"/>
    <w:rsid w:val="00301326"/>
    <w:rsid w:val="00301674"/>
    <w:rsid w:val="003038C7"/>
    <w:rsid w:val="0030547C"/>
    <w:rsid w:val="003064A6"/>
    <w:rsid w:val="00311434"/>
    <w:rsid w:val="003115E4"/>
    <w:rsid w:val="00312AB4"/>
    <w:rsid w:val="00313CA3"/>
    <w:rsid w:val="00317728"/>
    <w:rsid w:val="00317FF9"/>
    <w:rsid w:val="00320A66"/>
    <w:rsid w:val="003216EE"/>
    <w:rsid w:val="00323E76"/>
    <w:rsid w:val="003305E5"/>
    <w:rsid w:val="00333365"/>
    <w:rsid w:val="0033395B"/>
    <w:rsid w:val="003342D4"/>
    <w:rsid w:val="00335C5E"/>
    <w:rsid w:val="00340704"/>
    <w:rsid w:val="00342F12"/>
    <w:rsid w:val="003444CB"/>
    <w:rsid w:val="00344590"/>
    <w:rsid w:val="003445DD"/>
    <w:rsid w:val="00344FEA"/>
    <w:rsid w:val="00347FF4"/>
    <w:rsid w:val="00351E8E"/>
    <w:rsid w:val="00352BC1"/>
    <w:rsid w:val="0035404E"/>
    <w:rsid w:val="00355B2F"/>
    <w:rsid w:val="00360BA2"/>
    <w:rsid w:val="00360FED"/>
    <w:rsid w:val="003621F2"/>
    <w:rsid w:val="00364066"/>
    <w:rsid w:val="0036555C"/>
    <w:rsid w:val="003660AC"/>
    <w:rsid w:val="0036635E"/>
    <w:rsid w:val="00366977"/>
    <w:rsid w:val="0037041B"/>
    <w:rsid w:val="0037112F"/>
    <w:rsid w:val="003717B0"/>
    <w:rsid w:val="00372800"/>
    <w:rsid w:val="00373E7A"/>
    <w:rsid w:val="00374AB4"/>
    <w:rsid w:val="00375FC8"/>
    <w:rsid w:val="003769A1"/>
    <w:rsid w:val="003808C2"/>
    <w:rsid w:val="0038111A"/>
    <w:rsid w:val="0038113D"/>
    <w:rsid w:val="00382854"/>
    <w:rsid w:val="00383464"/>
    <w:rsid w:val="00384EB4"/>
    <w:rsid w:val="00385470"/>
    <w:rsid w:val="00390926"/>
    <w:rsid w:val="00391490"/>
    <w:rsid w:val="00391902"/>
    <w:rsid w:val="00391DC5"/>
    <w:rsid w:val="003924EE"/>
    <w:rsid w:val="0039469D"/>
    <w:rsid w:val="00396EA2"/>
    <w:rsid w:val="00397E03"/>
    <w:rsid w:val="003A2BFD"/>
    <w:rsid w:val="003A563F"/>
    <w:rsid w:val="003A6058"/>
    <w:rsid w:val="003A7E06"/>
    <w:rsid w:val="003B4468"/>
    <w:rsid w:val="003B4FD6"/>
    <w:rsid w:val="003B64E4"/>
    <w:rsid w:val="003B75FF"/>
    <w:rsid w:val="003C0BF4"/>
    <w:rsid w:val="003C1C60"/>
    <w:rsid w:val="003C538A"/>
    <w:rsid w:val="003C652F"/>
    <w:rsid w:val="003C788B"/>
    <w:rsid w:val="003C7936"/>
    <w:rsid w:val="003D3162"/>
    <w:rsid w:val="003D4C68"/>
    <w:rsid w:val="003D693C"/>
    <w:rsid w:val="003E0017"/>
    <w:rsid w:val="003E0932"/>
    <w:rsid w:val="003E6243"/>
    <w:rsid w:val="003E6F9F"/>
    <w:rsid w:val="003F012E"/>
    <w:rsid w:val="003F171A"/>
    <w:rsid w:val="003F18E4"/>
    <w:rsid w:val="0040017B"/>
    <w:rsid w:val="004008E2"/>
    <w:rsid w:val="0040343C"/>
    <w:rsid w:val="00403DC2"/>
    <w:rsid w:val="004046B7"/>
    <w:rsid w:val="00405760"/>
    <w:rsid w:val="004057C0"/>
    <w:rsid w:val="004108F3"/>
    <w:rsid w:val="00414719"/>
    <w:rsid w:val="00414FEF"/>
    <w:rsid w:val="00415CD6"/>
    <w:rsid w:val="00416143"/>
    <w:rsid w:val="00416927"/>
    <w:rsid w:val="00416A08"/>
    <w:rsid w:val="0041760E"/>
    <w:rsid w:val="004215A3"/>
    <w:rsid w:val="004215E9"/>
    <w:rsid w:val="00421778"/>
    <w:rsid w:val="00422A50"/>
    <w:rsid w:val="0042388A"/>
    <w:rsid w:val="00423918"/>
    <w:rsid w:val="00424789"/>
    <w:rsid w:val="0042799D"/>
    <w:rsid w:val="004309E2"/>
    <w:rsid w:val="00432C69"/>
    <w:rsid w:val="00434A7D"/>
    <w:rsid w:val="00435B5D"/>
    <w:rsid w:val="00435BBD"/>
    <w:rsid w:val="00437105"/>
    <w:rsid w:val="0043749A"/>
    <w:rsid w:val="00437775"/>
    <w:rsid w:val="00437C0F"/>
    <w:rsid w:val="00440EC7"/>
    <w:rsid w:val="004445A3"/>
    <w:rsid w:val="0044474A"/>
    <w:rsid w:val="0044478B"/>
    <w:rsid w:val="0045161E"/>
    <w:rsid w:val="00452703"/>
    <w:rsid w:val="00454DD9"/>
    <w:rsid w:val="00455589"/>
    <w:rsid w:val="00455A3B"/>
    <w:rsid w:val="00455E0E"/>
    <w:rsid w:val="00455ED6"/>
    <w:rsid w:val="00456736"/>
    <w:rsid w:val="00456B26"/>
    <w:rsid w:val="004608F9"/>
    <w:rsid w:val="004618CD"/>
    <w:rsid w:val="00464547"/>
    <w:rsid w:val="00466657"/>
    <w:rsid w:val="00466F7F"/>
    <w:rsid w:val="00467DA9"/>
    <w:rsid w:val="0047367F"/>
    <w:rsid w:val="00473A00"/>
    <w:rsid w:val="00473E2F"/>
    <w:rsid w:val="004760D7"/>
    <w:rsid w:val="00476542"/>
    <w:rsid w:val="00480528"/>
    <w:rsid w:val="004810B3"/>
    <w:rsid w:val="00483105"/>
    <w:rsid w:val="00485B7C"/>
    <w:rsid w:val="00485D94"/>
    <w:rsid w:val="0048734D"/>
    <w:rsid w:val="00487368"/>
    <w:rsid w:val="00493B2D"/>
    <w:rsid w:val="004958ED"/>
    <w:rsid w:val="00496431"/>
    <w:rsid w:val="004A065B"/>
    <w:rsid w:val="004A06E9"/>
    <w:rsid w:val="004A13A4"/>
    <w:rsid w:val="004A482C"/>
    <w:rsid w:val="004A4C38"/>
    <w:rsid w:val="004A54FF"/>
    <w:rsid w:val="004A74E4"/>
    <w:rsid w:val="004B0345"/>
    <w:rsid w:val="004B299C"/>
    <w:rsid w:val="004B4C2F"/>
    <w:rsid w:val="004B7432"/>
    <w:rsid w:val="004B7F50"/>
    <w:rsid w:val="004C0BDD"/>
    <w:rsid w:val="004C4658"/>
    <w:rsid w:val="004C5A37"/>
    <w:rsid w:val="004D08BE"/>
    <w:rsid w:val="004D1C57"/>
    <w:rsid w:val="004D31BD"/>
    <w:rsid w:val="004E54F9"/>
    <w:rsid w:val="004F4674"/>
    <w:rsid w:val="004F51F2"/>
    <w:rsid w:val="004F6ECE"/>
    <w:rsid w:val="004F7FD4"/>
    <w:rsid w:val="00500167"/>
    <w:rsid w:val="0050055B"/>
    <w:rsid w:val="005005ED"/>
    <w:rsid w:val="00500E39"/>
    <w:rsid w:val="00503C6B"/>
    <w:rsid w:val="005064A6"/>
    <w:rsid w:val="005064EE"/>
    <w:rsid w:val="00510D6E"/>
    <w:rsid w:val="0051437F"/>
    <w:rsid w:val="00520198"/>
    <w:rsid w:val="0052047F"/>
    <w:rsid w:val="00520FD0"/>
    <w:rsid w:val="0052104E"/>
    <w:rsid w:val="00521BC7"/>
    <w:rsid w:val="00521E0C"/>
    <w:rsid w:val="00521F8E"/>
    <w:rsid w:val="00523F95"/>
    <w:rsid w:val="00524708"/>
    <w:rsid w:val="005256BD"/>
    <w:rsid w:val="00526124"/>
    <w:rsid w:val="0052687C"/>
    <w:rsid w:val="00527A19"/>
    <w:rsid w:val="00530981"/>
    <w:rsid w:val="00531F23"/>
    <w:rsid w:val="005356A2"/>
    <w:rsid w:val="00546BC0"/>
    <w:rsid w:val="005477B9"/>
    <w:rsid w:val="00547AEC"/>
    <w:rsid w:val="005508E3"/>
    <w:rsid w:val="00550B23"/>
    <w:rsid w:val="00550B4E"/>
    <w:rsid w:val="0055175E"/>
    <w:rsid w:val="00551868"/>
    <w:rsid w:val="00552970"/>
    <w:rsid w:val="00553AE9"/>
    <w:rsid w:val="00554D92"/>
    <w:rsid w:val="005563F5"/>
    <w:rsid w:val="00561254"/>
    <w:rsid w:val="0056212E"/>
    <w:rsid w:val="00563ADE"/>
    <w:rsid w:val="00565187"/>
    <w:rsid w:val="00566727"/>
    <w:rsid w:val="005709E7"/>
    <w:rsid w:val="0057278C"/>
    <w:rsid w:val="0057298C"/>
    <w:rsid w:val="0057537C"/>
    <w:rsid w:val="0057644C"/>
    <w:rsid w:val="00580BF7"/>
    <w:rsid w:val="0058651F"/>
    <w:rsid w:val="00587433"/>
    <w:rsid w:val="0059041E"/>
    <w:rsid w:val="00590DEA"/>
    <w:rsid w:val="0059220C"/>
    <w:rsid w:val="00593620"/>
    <w:rsid w:val="00593F51"/>
    <w:rsid w:val="00593FD3"/>
    <w:rsid w:val="00594625"/>
    <w:rsid w:val="005A1BCA"/>
    <w:rsid w:val="005A2BA6"/>
    <w:rsid w:val="005A4914"/>
    <w:rsid w:val="005A57FF"/>
    <w:rsid w:val="005A7CA4"/>
    <w:rsid w:val="005B0D49"/>
    <w:rsid w:val="005B3B35"/>
    <w:rsid w:val="005B4226"/>
    <w:rsid w:val="005B4DB9"/>
    <w:rsid w:val="005B65BD"/>
    <w:rsid w:val="005C00AC"/>
    <w:rsid w:val="005C0E58"/>
    <w:rsid w:val="005C0E67"/>
    <w:rsid w:val="005C12B7"/>
    <w:rsid w:val="005C6E3E"/>
    <w:rsid w:val="005C7BF8"/>
    <w:rsid w:val="005D062E"/>
    <w:rsid w:val="005D23E4"/>
    <w:rsid w:val="005D29CC"/>
    <w:rsid w:val="005D4219"/>
    <w:rsid w:val="005E0023"/>
    <w:rsid w:val="005E277F"/>
    <w:rsid w:val="005E5B04"/>
    <w:rsid w:val="005E5ED9"/>
    <w:rsid w:val="005E7DE4"/>
    <w:rsid w:val="005F105F"/>
    <w:rsid w:val="005F1B83"/>
    <w:rsid w:val="005F3383"/>
    <w:rsid w:val="005F3A6D"/>
    <w:rsid w:val="005F4417"/>
    <w:rsid w:val="005F45C2"/>
    <w:rsid w:val="005F52D1"/>
    <w:rsid w:val="005F55E3"/>
    <w:rsid w:val="005F6621"/>
    <w:rsid w:val="005F73A3"/>
    <w:rsid w:val="005F7EE5"/>
    <w:rsid w:val="006016DF"/>
    <w:rsid w:val="006031F7"/>
    <w:rsid w:val="006031F8"/>
    <w:rsid w:val="0060399F"/>
    <w:rsid w:val="00604637"/>
    <w:rsid w:val="00604768"/>
    <w:rsid w:val="00604CB1"/>
    <w:rsid w:val="0060564F"/>
    <w:rsid w:val="006057C9"/>
    <w:rsid w:val="006079B7"/>
    <w:rsid w:val="00607E88"/>
    <w:rsid w:val="0061000C"/>
    <w:rsid w:val="00611517"/>
    <w:rsid w:val="00611A9E"/>
    <w:rsid w:val="00611FA1"/>
    <w:rsid w:val="00613F34"/>
    <w:rsid w:val="0061530F"/>
    <w:rsid w:val="006214C8"/>
    <w:rsid w:val="00622219"/>
    <w:rsid w:val="00622D18"/>
    <w:rsid w:val="006248D0"/>
    <w:rsid w:val="00625E4F"/>
    <w:rsid w:val="00630599"/>
    <w:rsid w:val="0063158B"/>
    <w:rsid w:val="0063365E"/>
    <w:rsid w:val="00636890"/>
    <w:rsid w:val="00636CED"/>
    <w:rsid w:val="00640F28"/>
    <w:rsid w:val="006432CD"/>
    <w:rsid w:val="006444D2"/>
    <w:rsid w:val="00645B15"/>
    <w:rsid w:val="00647CB9"/>
    <w:rsid w:val="00650401"/>
    <w:rsid w:val="006518C1"/>
    <w:rsid w:val="0065194A"/>
    <w:rsid w:val="006520EE"/>
    <w:rsid w:val="00653440"/>
    <w:rsid w:val="00653ACA"/>
    <w:rsid w:val="006554FE"/>
    <w:rsid w:val="00656376"/>
    <w:rsid w:val="006567E8"/>
    <w:rsid w:val="006607BE"/>
    <w:rsid w:val="00660B1A"/>
    <w:rsid w:val="00661057"/>
    <w:rsid w:val="00661E49"/>
    <w:rsid w:val="00662152"/>
    <w:rsid w:val="006647C0"/>
    <w:rsid w:val="00665060"/>
    <w:rsid w:val="00665BFB"/>
    <w:rsid w:val="00665CBD"/>
    <w:rsid w:val="00666EAD"/>
    <w:rsid w:val="00676841"/>
    <w:rsid w:val="00680025"/>
    <w:rsid w:val="006829F6"/>
    <w:rsid w:val="00685E6A"/>
    <w:rsid w:val="00685F30"/>
    <w:rsid w:val="0068714F"/>
    <w:rsid w:val="00690777"/>
    <w:rsid w:val="00690DEF"/>
    <w:rsid w:val="00690F08"/>
    <w:rsid w:val="0069141D"/>
    <w:rsid w:val="0069177C"/>
    <w:rsid w:val="006929C7"/>
    <w:rsid w:val="006961AF"/>
    <w:rsid w:val="006963AE"/>
    <w:rsid w:val="00696946"/>
    <w:rsid w:val="006A0F04"/>
    <w:rsid w:val="006A429A"/>
    <w:rsid w:val="006C02AA"/>
    <w:rsid w:val="006C02D0"/>
    <w:rsid w:val="006C2592"/>
    <w:rsid w:val="006C3119"/>
    <w:rsid w:val="006C4610"/>
    <w:rsid w:val="006C564C"/>
    <w:rsid w:val="006C67B9"/>
    <w:rsid w:val="006D16D0"/>
    <w:rsid w:val="006D303C"/>
    <w:rsid w:val="006D3A2A"/>
    <w:rsid w:val="006D46AB"/>
    <w:rsid w:val="006D74C5"/>
    <w:rsid w:val="006E099B"/>
    <w:rsid w:val="006E1A33"/>
    <w:rsid w:val="006E30B1"/>
    <w:rsid w:val="006E43E9"/>
    <w:rsid w:val="006E4964"/>
    <w:rsid w:val="006E4A3E"/>
    <w:rsid w:val="006E5322"/>
    <w:rsid w:val="006E541E"/>
    <w:rsid w:val="006F2E68"/>
    <w:rsid w:val="006F4523"/>
    <w:rsid w:val="006F692B"/>
    <w:rsid w:val="006F6C68"/>
    <w:rsid w:val="006F6F50"/>
    <w:rsid w:val="006F76D8"/>
    <w:rsid w:val="00701DB3"/>
    <w:rsid w:val="007029A5"/>
    <w:rsid w:val="00702AE6"/>
    <w:rsid w:val="00702E38"/>
    <w:rsid w:val="00703868"/>
    <w:rsid w:val="00704ADC"/>
    <w:rsid w:val="0071169F"/>
    <w:rsid w:val="007125CC"/>
    <w:rsid w:val="00712A83"/>
    <w:rsid w:val="00712F3F"/>
    <w:rsid w:val="007142F8"/>
    <w:rsid w:val="00716BEF"/>
    <w:rsid w:val="007177D9"/>
    <w:rsid w:val="00720298"/>
    <w:rsid w:val="00721838"/>
    <w:rsid w:val="007257D4"/>
    <w:rsid w:val="00726776"/>
    <w:rsid w:val="00730936"/>
    <w:rsid w:val="0073329D"/>
    <w:rsid w:val="00735116"/>
    <w:rsid w:val="0073595D"/>
    <w:rsid w:val="00735B0A"/>
    <w:rsid w:val="00736EDC"/>
    <w:rsid w:val="00740B71"/>
    <w:rsid w:val="00744931"/>
    <w:rsid w:val="00745C99"/>
    <w:rsid w:val="007503B6"/>
    <w:rsid w:val="00750D8E"/>
    <w:rsid w:val="00753ECC"/>
    <w:rsid w:val="00755B49"/>
    <w:rsid w:val="007575E9"/>
    <w:rsid w:val="00757945"/>
    <w:rsid w:val="00757EDC"/>
    <w:rsid w:val="007629C6"/>
    <w:rsid w:val="00765BA3"/>
    <w:rsid w:val="00772B7F"/>
    <w:rsid w:val="007773CF"/>
    <w:rsid w:val="007774C8"/>
    <w:rsid w:val="00777609"/>
    <w:rsid w:val="00781283"/>
    <w:rsid w:val="007835D7"/>
    <w:rsid w:val="00784D19"/>
    <w:rsid w:val="00790AA3"/>
    <w:rsid w:val="00795946"/>
    <w:rsid w:val="007A1D22"/>
    <w:rsid w:val="007A345A"/>
    <w:rsid w:val="007A52C4"/>
    <w:rsid w:val="007B0BFA"/>
    <w:rsid w:val="007B25AE"/>
    <w:rsid w:val="007B27B7"/>
    <w:rsid w:val="007B34B1"/>
    <w:rsid w:val="007B57A4"/>
    <w:rsid w:val="007C177E"/>
    <w:rsid w:val="007C18F9"/>
    <w:rsid w:val="007C4A96"/>
    <w:rsid w:val="007C7DC8"/>
    <w:rsid w:val="007D3C19"/>
    <w:rsid w:val="007D3DD8"/>
    <w:rsid w:val="007D58FC"/>
    <w:rsid w:val="007D5E6F"/>
    <w:rsid w:val="007D6AAB"/>
    <w:rsid w:val="007D7918"/>
    <w:rsid w:val="007E0550"/>
    <w:rsid w:val="007E26EB"/>
    <w:rsid w:val="007E432C"/>
    <w:rsid w:val="007E57DE"/>
    <w:rsid w:val="007E5875"/>
    <w:rsid w:val="007E5EE6"/>
    <w:rsid w:val="007E65F0"/>
    <w:rsid w:val="007E6635"/>
    <w:rsid w:val="007E76D7"/>
    <w:rsid w:val="007F10E5"/>
    <w:rsid w:val="007F1ECF"/>
    <w:rsid w:val="007F3A6E"/>
    <w:rsid w:val="007F4556"/>
    <w:rsid w:val="007F4E7F"/>
    <w:rsid w:val="007F501D"/>
    <w:rsid w:val="007F7724"/>
    <w:rsid w:val="00800379"/>
    <w:rsid w:val="00800742"/>
    <w:rsid w:val="0080513C"/>
    <w:rsid w:val="00805169"/>
    <w:rsid w:val="00805B20"/>
    <w:rsid w:val="0081215F"/>
    <w:rsid w:val="00812F3F"/>
    <w:rsid w:val="008145A9"/>
    <w:rsid w:val="0081486B"/>
    <w:rsid w:val="00820461"/>
    <w:rsid w:val="00820CF5"/>
    <w:rsid w:val="00824200"/>
    <w:rsid w:val="0082506C"/>
    <w:rsid w:val="00827325"/>
    <w:rsid w:val="008277A9"/>
    <w:rsid w:val="00830FBB"/>
    <w:rsid w:val="00832B58"/>
    <w:rsid w:val="00832D32"/>
    <w:rsid w:val="00832FE3"/>
    <w:rsid w:val="008348B9"/>
    <w:rsid w:val="00835AD6"/>
    <w:rsid w:val="008433A9"/>
    <w:rsid w:val="008478A0"/>
    <w:rsid w:val="0084794A"/>
    <w:rsid w:val="00847AFC"/>
    <w:rsid w:val="0085296C"/>
    <w:rsid w:val="00854358"/>
    <w:rsid w:val="0085569B"/>
    <w:rsid w:val="00855AC2"/>
    <w:rsid w:val="008561AB"/>
    <w:rsid w:val="00860CB1"/>
    <w:rsid w:val="00862EDC"/>
    <w:rsid w:val="00864775"/>
    <w:rsid w:val="00864822"/>
    <w:rsid w:val="00865368"/>
    <w:rsid w:val="00866433"/>
    <w:rsid w:val="00867F68"/>
    <w:rsid w:val="00870737"/>
    <w:rsid w:val="00874B3C"/>
    <w:rsid w:val="00876A38"/>
    <w:rsid w:val="00876CD4"/>
    <w:rsid w:val="00876DC2"/>
    <w:rsid w:val="0088394A"/>
    <w:rsid w:val="00884895"/>
    <w:rsid w:val="0088534A"/>
    <w:rsid w:val="008856F6"/>
    <w:rsid w:val="00886298"/>
    <w:rsid w:val="008865C1"/>
    <w:rsid w:val="00890ECE"/>
    <w:rsid w:val="00890F3C"/>
    <w:rsid w:val="00895C38"/>
    <w:rsid w:val="00897606"/>
    <w:rsid w:val="008A0D6D"/>
    <w:rsid w:val="008A2FD5"/>
    <w:rsid w:val="008A73FC"/>
    <w:rsid w:val="008B05D1"/>
    <w:rsid w:val="008B1C46"/>
    <w:rsid w:val="008B2928"/>
    <w:rsid w:val="008B2F9B"/>
    <w:rsid w:val="008B32C3"/>
    <w:rsid w:val="008B3C63"/>
    <w:rsid w:val="008B4A5C"/>
    <w:rsid w:val="008B57C8"/>
    <w:rsid w:val="008B5AB6"/>
    <w:rsid w:val="008B7305"/>
    <w:rsid w:val="008C1BB1"/>
    <w:rsid w:val="008C3883"/>
    <w:rsid w:val="008D087C"/>
    <w:rsid w:val="008D0DF1"/>
    <w:rsid w:val="008D1BDC"/>
    <w:rsid w:val="008D1CA5"/>
    <w:rsid w:val="008D2974"/>
    <w:rsid w:val="008D457B"/>
    <w:rsid w:val="008D59FE"/>
    <w:rsid w:val="008D60C7"/>
    <w:rsid w:val="008D7D2C"/>
    <w:rsid w:val="008E1655"/>
    <w:rsid w:val="008E1C24"/>
    <w:rsid w:val="008E4152"/>
    <w:rsid w:val="008E5445"/>
    <w:rsid w:val="008E6796"/>
    <w:rsid w:val="008E6D03"/>
    <w:rsid w:val="008F08D1"/>
    <w:rsid w:val="008F2D66"/>
    <w:rsid w:val="008F2ED9"/>
    <w:rsid w:val="008F31C9"/>
    <w:rsid w:val="008F352A"/>
    <w:rsid w:val="008F357F"/>
    <w:rsid w:val="008F4ED0"/>
    <w:rsid w:val="008F502B"/>
    <w:rsid w:val="008F6E8B"/>
    <w:rsid w:val="008F6ECF"/>
    <w:rsid w:val="009017DA"/>
    <w:rsid w:val="0090273C"/>
    <w:rsid w:val="00905559"/>
    <w:rsid w:val="009058BC"/>
    <w:rsid w:val="00910682"/>
    <w:rsid w:val="009116DC"/>
    <w:rsid w:val="0091274D"/>
    <w:rsid w:val="00914EC1"/>
    <w:rsid w:val="00916D59"/>
    <w:rsid w:val="00920F19"/>
    <w:rsid w:val="00920F3E"/>
    <w:rsid w:val="00921BD6"/>
    <w:rsid w:val="00921F41"/>
    <w:rsid w:val="0092263D"/>
    <w:rsid w:val="00923C47"/>
    <w:rsid w:val="00925CDD"/>
    <w:rsid w:val="00927C2D"/>
    <w:rsid w:val="009302F6"/>
    <w:rsid w:val="00931BA5"/>
    <w:rsid w:val="00932B80"/>
    <w:rsid w:val="00937871"/>
    <w:rsid w:val="00940165"/>
    <w:rsid w:val="00940CEC"/>
    <w:rsid w:val="00942653"/>
    <w:rsid w:val="00942850"/>
    <w:rsid w:val="00943310"/>
    <w:rsid w:val="009440AA"/>
    <w:rsid w:val="00944AC1"/>
    <w:rsid w:val="00945B6F"/>
    <w:rsid w:val="00952CF1"/>
    <w:rsid w:val="0095588B"/>
    <w:rsid w:val="0095617C"/>
    <w:rsid w:val="00956466"/>
    <w:rsid w:val="00962BE4"/>
    <w:rsid w:val="00962C97"/>
    <w:rsid w:val="00964BA5"/>
    <w:rsid w:val="00966932"/>
    <w:rsid w:val="009754BC"/>
    <w:rsid w:val="00976DD6"/>
    <w:rsid w:val="009827D7"/>
    <w:rsid w:val="009842C1"/>
    <w:rsid w:val="0098582C"/>
    <w:rsid w:val="00987669"/>
    <w:rsid w:val="0099080A"/>
    <w:rsid w:val="00991693"/>
    <w:rsid w:val="0099434B"/>
    <w:rsid w:val="00995160"/>
    <w:rsid w:val="009953D5"/>
    <w:rsid w:val="0099613C"/>
    <w:rsid w:val="009962FD"/>
    <w:rsid w:val="009A0FBA"/>
    <w:rsid w:val="009A352D"/>
    <w:rsid w:val="009A38C6"/>
    <w:rsid w:val="009A4315"/>
    <w:rsid w:val="009A4BFE"/>
    <w:rsid w:val="009A522D"/>
    <w:rsid w:val="009A634B"/>
    <w:rsid w:val="009B4FE2"/>
    <w:rsid w:val="009B645B"/>
    <w:rsid w:val="009B6F47"/>
    <w:rsid w:val="009B6FFF"/>
    <w:rsid w:val="009C0AC9"/>
    <w:rsid w:val="009C0AEF"/>
    <w:rsid w:val="009C0E76"/>
    <w:rsid w:val="009C1A70"/>
    <w:rsid w:val="009C510B"/>
    <w:rsid w:val="009C72E5"/>
    <w:rsid w:val="009D0AB4"/>
    <w:rsid w:val="009D6978"/>
    <w:rsid w:val="009E2546"/>
    <w:rsid w:val="009E3B0A"/>
    <w:rsid w:val="009E4DAE"/>
    <w:rsid w:val="009E708D"/>
    <w:rsid w:val="009E78D9"/>
    <w:rsid w:val="009F092E"/>
    <w:rsid w:val="009F199D"/>
    <w:rsid w:val="009F3BEF"/>
    <w:rsid w:val="00A00BA9"/>
    <w:rsid w:val="00A01EBD"/>
    <w:rsid w:val="00A01EDB"/>
    <w:rsid w:val="00A024CF"/>
    <w:rsid w:val="00A124F7"/>
    <w:rsid w:val="00A147CE"/>
    <w:rsid w:val="00A14D4B"/>
    <w:rsid w:val="00A20579"/>
    <w:rsid w:val="00A2111E"/>
    <w:rsid w:val="00A21514"/>
    <w:rsid w:val="00A25AD1"/>
    <w:rsid w:val="00A275EA"/>
    <w:rsid w:val="00A3022F"/>
    <w:rsid w:val="00A31150"/>
    <w:rsid w:val="00A3167B"/>
    <w:rsid w:val="00A31801"/>
    <w:rsid w:val="00A33174"/>
    <w:rsid w:val="00A340BC"/>
    <w:rsid w:val="00A37AA4"/>
    <w:rsid w:val="00A41FB4"/>
    <w:rsid w:val="00A424F1"/>
    <w:rsid w:val="00A44238"/>
    <w:rsid w:val="00A442DF"/>
    <w:rsid w:val="00A447E2"/>
    <w:rsid w:val="00A451D7"/>
    <w:rsid w:val="00A45407"/>
    <w:rsid w:val="00A472CA"/>
    <w:rsid w:val="00A47AF8"/>
    <w:rsid w:val="00A5019F"/>
    <w:rsid w:val="00A50737"/>
    <w:rsid w:val="00A5112B"/>
    <w:rsid w:val="00A525C8"/>
    <w:rsid w:val="00A53071"/>
    <w:rsid w:val="00A53108"/>
    <w:rsid w:val="00A543D8"/>
    <w:rsid w:val="00A56556"/>
    <w:rsid w:val="00A56694"/>
    <w:rsid w:val="00A57B69"/>
    <w:rsid w:val="00A6048E"/>
    <w:rsid w:val="00A604DA"/>
    <w:rsid w:val="00A658AC"/>
    <w:rsid w:val="00A675AB"/>
    <w:rsid w:val="00A67C2B"/>
    <w:rsid w:val="00A71FE7"/>
    <w:rsid w:val="00A7233A"/>
    <w:rsid w:val="00A7476B"/>
    <w:rsid w:val="00A74CC5"/>
    <w:rsid w:val="00A75845"/>
    <w:rsid w:val="00A80E15"/>
    <w:rsid w:val="00A83E03"/>
    <w:rsid w:val="00A843B4"/>
    <w:rsid w:val="00A845B9"/>
    <w:rsid w:val="00A847E5"/>
    <w:rsid w:val="00A91743"/>
    <w:rsid w:val="00A93397"/>
    <w:rsid w:val="00A95048"/>
    <w:rsid w:val="00A958F6"/>
    <w:rsid w:val="00A96038"/>
    <w:rsid w:val="00A963F9"/>
    <w:rsid w:val="00AA0017"/>
    <w:rsid w:val="00AA05B8"/>
    <w:rsid w:val="00AA1641"/>
    <w:rsid w:val="00AA2180"/>
    <w:rsid w:val="00AA2431"/>
    <w:rsid w:val="00AA33D2"/>
    <w:rsid w:val="00AA3E77"/>
    <w:rsid w:val="00AA7752"/>
    <w:rsid w:val="00AA7CDA"/>
    <w:rsid w:val="00AB11C7"/>
    <w:rsid w:val="00AB285E"/>
    <w:rsid w:val="00AB3581"/>
    <w:rsid w:val="00AB585A"/>
    <w:rsid w:val="00AC1762"/>
    <w:rsid w:val="00AC1D52"/>
    <w:rsid w:val="00AC2310"/>
    <w:rsid w:val="00AC5F6E"/>
    <w:rsid w:val="00AC6558"/>
    <w:rsid w:val="00AC67E9"/>
    <w:rsid w:val="00AC77FB"/>
    <w:rsid w:val="00AD14CE"/>
    <w:rsid w:val="00AD1D7B"/>
    <w:rsid w:val="00AD2838"/>
    <w:rsid w:val="00AD2F56"/>
    <w:rsid w:val="00AD45D6"/>
    <w:rsid w:val="00AD5325"/>
    <w:rsid w:val="00AD67C3"/>
    <w:rsid w:val="00AE0BF4"/>
    <w:rsid w:val="00AE206F"/>
    <w:rsid w:val="00AE3051"/>
    <w:rsid w:val="00AE308F"/>
    <w:rsid w:val="00AE43F9"/>
    <w:rsid w:val="00AE6168"/>
    <w:rsid w:val="00AE76C8"/>
    <w:rsid w:val="00AF0EC8"/>
    <w:rsid w:val="00AF25FA"/>
    <w:rsid w:val="00AF2B4A"/>
    <w:rsid w:val="00AF39A9"/>
    <w:rsid w:val="00AF69A9"/>
    <w:rsid w:val="00AF6C42"/>
    <w:rsid w:val="00AF6D72"/>
    <w:rsid w:val="00AF763D"/>
    <w:rsid w:val="00B00B5C"/>
    <w:rsid w:val="00B018E9"/>
    <w:rsid w:val="00B022C9"/>
    <w:rsid w:val="00B026A4"/>
    <w:rsid w:val="00B03343"/>
    <w:rsid w:val="00B042AB"/>
    <w:rsid w:val="00B046A7"/>
    <w:rsid w:val="00B0502D"/>
    <w:rsid w:val="00B105DA"/>
    <w:rsid w:val="00B123D5"/>
    <w:rsid w:val="00B215CE"/>
    <w:rsid w:val="00B2168E"/>
    <w:rsid w:val="00B22A37"/>
    <w:rsid w:val="00B24142"/>
    <w:rsid w:val="00B2439D"/>
    <w:rsid w:val="00B259F4"/>
    <w:rsid w:val="00B25D10"/>
    <w:rsid w:val="00B26B37"/>
    <w:rsid w:val="00B278C4"/>
    <w:rsid w:val="00B319BD"/>
    <w:rsid w:val="00B31ED9"/>
    <w:rsid w:val="00B321BB"/>
    <w:rsid w:val="00B355E1"/>
    <w:rsid w:val="00B3790A"/>
    <w:rsid w:val="00B37AA1"/>
    <w:rsid w:val="00B37BC5"/>
    <w:rsid w:val="00B37D37"/>
    <w:rsid w:val="00B403AC"/>
    <w:rsid w:val="00B408AA"/>
    <w:rsid w:val="00B4185D"/>
    <w:rsid w:val="00B42058"/>
    <w:rsid w:val="00B43D5A"/>
    <w:rsid w:val="00B45C77"/>
    <w:rsid w:val="00B47521"/>
    <w:rsid w:val="00B5075F"/>
    <w:rsid w:val="00B509EF"/>
    <w:rsid w:val="00B5280C"/>
    <w:rsid w:val="00B531A4"/>
    <w:rsid w:val="00B53E1A"/>
    <w:rsid w:val="00B54D65"/>
    <w:rsid w:val="00B55CD1"/>
    <w:rsid w:val="00B57470"/>
    <w:rsid w:val="00B60765"/>
    <w:rsid w:val="00B6096D"/>
    <w:rsid w:val="00B61A94"/>
    <w:rsid w:val="00B61F01"/>
    <w:rsid w:val="00B645BC"/>
    <w:rsid w:val="00B6505E"/>
    <w:rsid w:val="00B66BB3"/>
    <w:rsid w:val="00B67489"/>
    <w:rsid w:val="00B7081E"/>
    <w:rsid w:val="00B70B46"/>
    <w:rsid w:val="00B71747"/>
    <w:rsid w:val="00B76FB9"/>
    <w:rsid w:val="00B80821"/>
    <w:rsid w:val="00B81338"/>
    <w:rsid w:val="00B81FEB"/>
    <w:rsid w:val="00B84422"/>
    <w:rsid w:val="00B94051"/>
    <w:rsid w:val="00B94398"/>
    <w:rsid w:val="00B95621"/>
    <w:rsid w:val="00B96351"/>
    <w:rsid w:val="00B96BDD"/>
    <w:rsid w:val="00B971B3"/>
    <w:rsid w:val="00BA0065"/>
    <w:rsid w:val="00BA03EE"/>
    <w:rsid w:val="00BA06B2"/>
    <w:rsid w:val="00BA1764"/>
    <w:rsid w:val="00BA1F1F"/>
    <w:rsid w:val="00BA2944"/>
    <w:rsid w:val="00BA3F76"/>
    <w:rsid w:val="00BA492A"/>
    <w:rsid w:val="00BA54EB"/>
    <w:rsid w:val="00BB055E"/>
    <w:rsid w:val="00BB0BDD"/>
    <w:rsid w:val="00BB1611"/>
    <w:rsid w:val="00BB2B11"/>
    <w:rsid w:val="00BC0823"/>
    <w:rsid w:val="00BC14E3"/>
    <w:rsid w:val="00BC1977"/>
    <w:rsid w:val="00BC2172"/>
    <w:rsid w:val="00BC2961"/>
    <w:rsid w:val="00BC4989"/>
    <w:rsid w:val="00BC5B4D"/>
    <w:rsid w:val="00BC5CDA"/>
    <w:rsid w:val="00BC6FB8"/>
    <w:rsid w:val="00BC7A58"/>
    <w:rsid w:val="00BD0B20"/>
    <w:rsid w:val="00BD0C43"/>
    <w:rsid w:val="00BD0C7A"/>
    <w:rsid w:val="00BD1F09"/>
    <w:rsid w:val="00BD685A"/>
    <w:rsid w:val="00BE11F7"/>
    <w:rsid w:val="00BE3FEF"/>
    <w:rsid w:val="00BE4F09"/>
    <w:rsid w:val="00BF06D2"/>
    <w:rsid w:val="00BF5222"/>
    <w:rsid w:val="00C00FDF"/>
    <w:rsid w:val="00C01B2A"/>
    <w:rsid w:val="00C02117"/>
    <w:rsid w:val="00C02271"/>
    <w:rsid w:val="00C04CF8"/>
    <w:rsid w:val="00C07AFE"/>
    <w:rsid w:val="00C11312"/>
    <w:rsid w:val="00C11ACA"/>
    <w:rsid w:val="00C13258"/>
    <w:rsid w:val="00C13A9A"/>
    <w:rsid w:val="00C13C94"/>
    <w:rsid w:val="00C1744E"/>
    <w:rsid w:val="00C17AE3"/>
    <w:rsid w:val="00C21050"/>
    <w:rsid w:val="00C216F0"/>
    <w:rsid w:val="00C21760"/>
    <w:rsid w:val="00C239AD"/>
    <w:rsid w:val="00C25F86"/>
    <w:rsid w:val="00C30AF3"/>
    <w:rsid w:val="00C326BF"/>
    <w:rsid w:val="00C32906"/>
    <w:rsid w:val="00C33DB6"/>
    <w:rsid w:val="00C34D82"/>
    <w:rsid w:val="00C35BEA"/>
    <w:rsid w:val="00C36DA3"/>
    <w:rsid w:val="00C379EF"/>
    <w:rsid w:val="00C40510"/>
    <w:rsid w:val="00C417DC"/>
    <w:rsid w:val="00C422A6"/>
    <w:rsid w:val="00C45C3E"/>
    <w:rsid w:val="00C47512"/>
    <w:rsid w:val="00C47654"/>
    <w:rsid w:val="00C5060E"/>
    <w:rsid w:val="00C531C8"/>
    <w:rsid w:val="00C5371C"/>
    <w:rsid w:val="00C5380D"/>
    <w:rsid w:val="00C651AA"/>
    <w:rsid w:val="00C65EC1"/>
    <w:rsid w:val="00C66FAF"/>
    <w:rsid w:val="00C674F2"/>
    <w:rsid w:val="00C70149"/>
    <w:rsid w:val="00C741CA"/>
    <w:rsid w:val="00C775C8"/>
    <w:rsid w:val="00C8015E"/>
    <w:rsid w:val="00C81489"/>
    <w:rsid w:val="00C85C50"/>
    <w:rsid w:val="00C85E1A"/>
    <w:rsid w:val="00C8663D"/>
    <w:rsid w:val="00C86C0B"/>
    <w:rsid w:val="00C86ECF"/>
    <w:rsid w:val="00C907C3"/>
    <w:rsid w:val="00C91E75"/>
    <w:rsid w:val="00C92405"/>
    <w:rsid w:val="00C92B6C"/>
    <w:rsid w:val="00C947B7"/>
    <w:rsid w:val="00C9521A"/>
    <w:rsid w:val="00C968DA"/>
    <w:rsid w:val="00C969E0"/>
    <w:rsid w:val="00C977F9"/>
    <w:rsid w:val="00CA4641"/>
    <w:rsid w:val="00CA53CD"/>
    <w:rsid w:val="00CB028F"/>
    <w:rsid w:val="00CB27C0"/>
    <w:rsid w:val="00CB3E18"/>
    <w:rsid w:val="00CB3EB1"/>
    <w:rsid w:val="00CB5CEC"/>
    <w:rsid w:val="00CB61EC"/>
    <w:rsid w:val="00CB6D1B"/>
    <w:rsid w:val="00CC1B49"/>
    <w:rsid w:val="00CC27BB"/>
    <w:rsid w:val="00CC2CDF"/>
    <w:rsid w:val="00CC38FF"/>
    <w:rsid w:val="00CC509A"/>
    <w:rsid w:val="00CD06BE"/>
    <w:rsid w:val="00CD0ACC"/>
    <w:rsid w:val="00CD3182"/>
    <w:rsid w:val="00CD386A"/>
    <w:rsid w:val="00CE0858"/>
    <w:rsid w:val="00CE3585"/>
    <w:rsid w:val="00CE4408"/>
    <w:rsid w:val="00CE45CA"/>
    <w:rsid w:val="00CE672F"/>
    <w:rsid w:val="00CE6FE4"/>
    <w:rsid w:val="00CE7702"/>
    <w:rsid w:val="00CF2383"/>
    <w:rsid w:val="00CF51E6"/>
    <w:rsid w:val="00CF54ED"/>
    <w:rsid w:val="00D002FF"/>
    <w:rsid w:val="00D009A6"/>
    <w:rsid w:val="00D00C29"/>
    <w:rsid w:val="00D010C4"/>
    <w:rsid w:val="00D01DA6"/>
    <w:rsid w:val="00D02C65"/>
    <w:rsid w:val="00D04041"/>
    <w:rsid w:val="00D049F5"/>
    <w:rsid w:val="00D05008"/>
    <w:rsid w:val="00D06408"/>
    <w:rsid w:val="00D07975"/>
    <w:rsid w:val="00D108DC"/>
    <w:rsid w:val="00D119BA"/>
    <w:rsid w:val="00D15BB9"/>
    <w:rsid w:val="00D16093"/>
    <w:rsid w:val="00D17800"/>
    <w:rsid w:val="00D2072C"/>
    <w:rsid w:val="00D2456E"/>
    <w:rsid w:val="00D26593"/>
    <w:rsid w:val="00D26828"/>
    <w:rsid w:val="00D31678"/>
    <w:rsid w:val="00D34874"/>
    <w:rsid w:val="00D360DE"/>
    <w:rsid w:val="00D36794"/>
    <w:rsid w:val="00D3690F"/>
    <w:rsid w:val="00D36A96"/>
    <w:rsid w:val="00D36E21"/>
    <w:rsid w:val="00D42214"/>
    <w:rsid w:val="00D43925"/>
    <w:rsid w:val="00D454A6"/>
    <w:rsid w:val="00D5062E"/>
    <w:rsid w:val="00D61862"/>
    <w:rsid w:val="00D637F2"/>
    <w:rsid w:val="00D645E5"/>
    <w:rsid w:val="00D70F19"/>
    <w:rsid w:val="00D72220"/>
    <w:rsid w:val="00D72D4F"/>
    <w:rsid w:val="00D73BDD"/>
    <w:rsid w:val="00D7612F"/>
    <w:rsid w:val="00D76894"/>
    <w:rsid w:val="00D84513"/>
    <w:rsid w:val="00D847A2"/>
    <w:rsid w:val="00D84A9C"/>
    <w:rsid w:val="00D85347"/>
    <w:rsid w:val="00D900EF"/>
    <w:rsid w:val="00D91280"/>
    <w:rsid w:val="00D95AC0"/>
    <w:rsid w:val="00D97BA5"/>
    <w:rsid w:val="00DA0BE5"/>
    <w:rsid w:val="00DA13B3"/>
    <w:rsid w:val="00DA20B5"/>
    <w:rsid w:val="00DA218C"/>
    <w:rsid w:val="00DA4471"/>
    <w:rsid w:val="00DA4BB6"/>
    <w:rsid w:val="00DA656C"/>
    <w:rsid w:val="00DA7172"/>
    <w:rsid w:val="00DA7E3F"/>
    <w:rsid w:val="00DB0676"/>
    <w:rsid w:val="00DB137A"/>
    <w:rsid w:val="00DB1DF3"/>
    <w:rsid w:val="00DB1EC9"/>
    <w:rsid w:val="00DB20EA"/>
    <w:rsid w:val="00DB3881"/>
    <w:rsid w:val="00DB443E"/>
    <w:rsid w:val="00DB54DB"/>
    <w:rsid w:val="00DC111A"/>
    <w:rsid w:val="00DC2A05"/>
    <w:rsid w:val="00DC3C9F"/>
    <w:rsid w:val="00DC4A51"/>
    <w:rsid w:val="00DC4AD8"/>
    <w:rsid w:val="00DC4B68"/>
    <w:rsid w:val="00DD078A"/>
    <w:rsid w:val="00DD129E"/>
    <w:rsid w:val="00DD2538"/>
    <w:rsid w:val="00DD2BC1"/>
    <w:rsid w:val="00DD3A0B"/>
    <w:rsid w:val="00DD5DF5"/>
    <w:rsid w:val="00DD71F2"/>
    <w:rsid w:val="00DE238A"/>
    <w:rsid w:val="00DE2459"/>
    <w:rsid w:val="00DE408C"/>
    <w:rsid w:val="00DE4E86"/>
    <w:rsid w:val="00DE58C7"/>
    <w:rsid w:val="00DE65EE"/>
    <w:rsid w:val="00DE7100"/>
    <w:rsid w:val="00DE7947"/>
    <w:rsid w:val="00DF0C9A"/>
    <w:rsid w:val="00DF1120"/>
    <w:rsid w:val="00DF17E0"/>
    <w:rsid w:val="00DF43D5"/>
    <w:rsid w:val="00DF4D16"/>
    <w:rsid w:val="00DF66D7"/>
    <w:rsid w:val="00E043D2"/>
    <w:rsid w:val="00E05263"/>
    <w:rsid w:val="00E1170C"/>
    <w:rsid w:val="00E14BE1"/>
    <w:rsid w:val="00E14E9D"/>
    <w:rsid w:val="00E21EEE"/>
    <w:rsid w:val="00E23334"/>
    <w:rsid w:val="00E24691"/>
    <w:rsid w:val="00E25DE2"/>
    <w:rsid w:val="00E26852"/>
    <w:rsid w:val="00E2734A"/>
    <w:rsid w:val="00E3033F"/>
    <w:rsid w:val="00E303D3"/>
    <w:rsid w:val="00E31344"/>
    <w:rsid w:val="00E3161F"/>
    <w:rsid w:val="00E32998"/>
    <w:rsid w:val="00E33834"/>
    <w:rsid w:val="00E34340"/>
    <w:rsid w:val="00E3634E"/>
    <w:rsid w:val="00E42312"/>
    <w:rsid w:val="00E42CB2"/>
    <w:rsid w:val="00E43E73"/>
    <w:rsid w:val="00E441EE"/>
    <w:rsid w:val="00E45761"/>
    <w:rsid w:val="00E45A74"/>
    <w:rsid w:val="00E4707C"/>
    <w:rsid w:val="00E518C7"/>
    <w:rsid w:val="00E5222C"/>
    <w:rsid w:val="00E52419"/>
    <w:rsid w:val="00E528C0"/>
    <w:rsid w:val="00E5485E"/>
    <w:rsid w:val="00E56469"/>
    <w:rsid w:val="00E606B4"/>
    <w:rsid w:val="00E62088"/>
    <w:rsid w:val="00E6453B"/>
    <w:rsid w:val="00E6647B"/>
    <w:rsid w:val="00E67B1B"/>
    <w:rsid w:val="00E708A6"/>
    <w:rsid w:val="00E70BF8"/>
    <w:rsid w:val="00E7121D"/>
    <w:rsid w:val="00E74013"/>
    <w:rsid w:val="00E74FE5"/>
    <w:rsid w:val="00E75135"/>
    <w:rsid w:val="00E7538F"/>
    <w:rsid w:val="00E75E30"/>
    <w:rsid w:val="00E80AB1"/>
    <w:rsid w:val="00E83870"/>
    <w:rsid w:val="00E83F5C"/>
    <w:rsid w:val="00E84030"/>
    <w:rsid w:val="00E840AB"/>
    <w:rsid w:val="00E84247"/>
    <w:rsid w:val="00E86A88"/>
    <w:rsid w:val="00E86AC5"/>
    <w:rsid w:val="00E87ECF"/>
    <w:rsid w:val="00E909FD"/>
    <w:rsid w:val="00E979F8"/>
    <w:rsid w:val="00EA165C"/>
    <w:rsid w:val="00EA3066"/>
    <w:rsid w:val="00EA3CC5"/>
    <w:rsid w:val="00EA73AC"/>
    <w:rsid w:val="00EA76C8"/>
    <w:rsid w:val="00EA7DB6"/>
    <w:rsid w:val="00EB1790"/>
    <w:rsid w:val="00EB1C51"/>
    <w:rsid w:val="00EB2127"/>
    <w:rsid w:val="00EB62EF"/>
    <w:rsid w:val="00EB6A1F"/>
    <w:rsid w:val="00EB6A74"/>
    <w:rsid w:val="00EC3386"/>
    <w:rsid w:val="00EC478C"/>
    <w:rsid w:val="00EC48A3"/>
    <w:rsid w:val="00EC53DA"/>
    <w:rsid w:val="00EC6A6C"/>
    <w:rsid w:val="00ED0072"/>
    <w:rsid w:val="00ED00E6"/>
    <w:rsid w:val="00ED19DC"/>
    <w:rsid w:val="00ED2F61"/>
    <w:rsid w:val="00ED3D35"/>
    <w:rsid w:val="00ED4863"/>
    <w:rsid w:val="00EE28FF"/>
    <w:rsid w:val="00EE33E1"/>
    <w:rsid w:val="00EE3814"/>
    <w:rsid w:val="00EE40A0"/>
    <w:rsid w:val="00EE4603"/>
    <w:rsid w:val="00EE5FFA"/>
    <w:rsid w:val="00EE6073"/>
    <w:rsid w:val="00EF003D"/>
    <w:rsid w:val="00EF2481"/>
    <w:rsid w:val="00EF36AD"/>
    <w:rsid w:val="00EF37A0"/>
    <w:rsid w:val="00EF395F"/>
    <w:rsid w:val="00F02A53"/>
    <w:rsid w:val="00F0377B"/>
    <w:rsid w:val="00F07725"/>
    <w:rsid w:val="00F116C7"/>
    <w:rsid w:val="00F11A27"/>
    <w:rsid w:val="00F13297"/>
    <w:rsid w:val="00F14773"/>
    <w:rsid w:val="00F164B7"/>
    <w:rsid w:val="00F179C1"/>
    <w:rsid w:val="00F20CC6"/>
    <w:rsid w:val="00F20ED9"/>
    <w:rsid w:val="00F21255"/>
    <w:rsid w:val="00F23489"/>
    <w:rsid w:val="00F236C2"/>
    <w:rsid w:val="00F255E2"/>
    <w:rsid w:val="00F26874"/>
    <w:rsid w:val="00F27047"/>
    <w:rsid w:val="00F3156A"/>
    <w:rsid w:val="00F3359F"/>
    <w:rsid w:val="00F33FA9"/>
    <w:rsid w:val="00F34CDE"/>
    <w:rsid w:val="00F36CC2"/>
    <w:rsid w:val="00F409D3"/>
    <w:rsid w:val="00F4157C"/>
    <w:rsid w:val="00F44CCE"/>
    <w:rsid w:val="00F45529"/>
    <w:rsid w:val="00F500FC"/>
    <w:rsid w:val="00F50146"/>
    <w:rsid w:val="00F50B37"/>
    <w:rsid w:val="00F52810"/>
    <w:rsid w:val="00F541E5"/>
    <w:rsid w:val="00F55386"/>
    <w:rsid w:val="00F55CE4"/>
    <w:rsid w:val="00F56D51"/>
    <w:rsid w:val="00F5782E"/>
    <w:rsid w:val="00F612A4"/>
    <w:rsid w:val="00F628F6"/>
    <w:rsid w:val="00F63029"/>
    <w:rsid w:val="00F654AE"/>
    <w:rsid w:val="00F65F8E"/>
    <w:rsid w:val="00F669C2"/>
    <w:rsid w:val="00F715AF"/>
    <w:rsid w:val="00F72B5D"/>
    <w:rsid w:val="00F75FF9"/>
    <w:rsid w:val="00F77464"/>
    <w:rsid w:val="00F77B15"/>
    <w:rsid w:val="00F77C52"/>
    <w:rsid w:val="00F8068F"/>
    <w:rsid w:val="00F80EDF"/>
    <w:rsid w:val="00F810FF"/>
    <w:rsid w:val="00F8163F"/>
    <w:rsid w:val="00F84DE0"/>
    <w:rsid w:val="00F85D94"/>
    <w:rsid w:val="00F911DB"/>
    <w:rsid w:val="00F9121D"/>
    <w:rsid w:val="00F91999"/>
    <w:rsid w:val="00F9597A"/>
    <w:rsid w:val="00FA01EE"/>
    <w:rsid w:val="00FA32C2"/>
    <w:rsid w:val="00FA536F"/>
    <w:rsid w:val="00FA7B24"/>
    <w:rsid w:val="00FB1E9E"/>
    <w:rsid w:val="00FB23A9"/>
    <w:rsid w:val="00FB33C6"/>
    <w:rsid w:val="00FB3417"/>
    <w:rsid w:val="00FB6B93"/>
    <w:rsid w:val="00FB6B98"/>
    <w:rsid w:val="00FB7253"/>
    <w:rsid w:val="00FB72FD"/>
    <w:rsid w:val="00FB79CA"/>
    <w:rsid w:val="00FB79D8"/>
    <w:rsid w:val="00FB7CB3"/>
    <w:rsid w:val="00FC0E62"/>
    <w:rsid w:val="00FC1D4E"/>
    <w:rsid w:val="00FC3564"/>
    <w:rsid w:val="00FC36E0"/>
    <w:rsid w:val="00FC3AF3"/>
    <w:rsid w:val="00FC57BA"/>
    <w:rsid w:val="00FC62F3"/>
    <w:rsid w:val="00FD0890"/>
    <w:rsid w:val="00FD3785"/>
    <w:rsid w:val="00FD5F9A"/>
    <w:rsid w:val="00FD6076"/>
    <w:rsid w:val="00FD656F"/>
    <w:rsid w:val="00FD7513"/>
    <w:rsid w:val="00FE0CDB"/>
    <w:rsid w:val="00FE13FE"/>
    <w:rsid w:val="00FE2B1A"/>
    <w:rsid w:val="00FE75F6"/>
    <w:rsid w:val="00FE7D9F"/>
    <w:rsid w:val="00FF0029"/>
    <w:rsid w:val="00FF2890"/>
    <w:rsid w:val="00FF5B26"/>
    <w:rsid w:val="00FF6C73"/>
    <w:rsid w:val="00FF7CC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527783"/>
  <w15:chartTrackingRefBased/>
  <w15:docId w15:val="{EC6BC595-7E4E-4820-AF7C-587EA91B4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標楷體" w:hAnsi="Times New Roman" w:cs="Times New Roman"/>
        <w:kern w:val="2"/>
        <w:sz w:val="24"/>
        <w:szCs w:val="24"/>
        <w:lang w:val="en-US" w:eastAsia="zh-TW" w:bidi="ar-SA"/>
      </w:rPr>
    </w:rPrDefault>
    <w:pPrDefault>
      <w:pPr>
        <w:spacing w:line="200" w:lineRule="atLeast"/>
      </w:pPr>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iPriority="0"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atentStyles>
  <w:style w:type="paragraph" w:default="1" w:styleId="a">
    <w:name w:val="Normal"/>
    <w:qFormat/>
  </w:style>
  <w:style w:type="paragraph" w:styleId="1">
    <w:name w:val="heading 1"/>
    <w:aliases w:val="CSS章标记,H1,H11,H12,H111,H13,H112,PIM 1,h1,Section Head,Header1,章节,第一层,Level 1 Topic Heading,Heading 0,Level 1 Head,l1,1st level,H14,H15,H16,H17,LN,heading 1,Arial 14 Fett,Arial 14 Fett1,Arial 14 Fett2,Head1,Heading apps,BMS Heading 1,Heading 11,leve"/>
    <w:basedOn w:val="a"/>
    <w:next w:val="a"/>
    <w:link w:val="10"/>
    <w:qFormat/>
    <w:rsid w:val="00A71FE7"/>
    <w:pPr>
      <w:keepNext/>
      <w:keepLines/>
      <w:spacing w:before="120" w:after="120"/>
      <w:outlineLvl w:val="0"/>
    </w:pPr>
    <w:rPr>
      <w:b/>
      <w:kern w:val="44"/>
      <w:sz w:val="44"/>
      <w:lang w:val="x-none" w:eastAsia="x-none"/>
    </w:rPr>
  </w:style>
  <w:style w:type="paragraph" w:styleId="2">
    <w:name w:val="heading 2"/>
    <w:aliases w:val="CSS节标记,ICSS章标记,H2,sect 1.2,HD2,h2,Level 2 Topic Heading,2,Header 2,heading 2,DO NOT USE_h2,chn,Chapter Number/Appendix Letter,ACERHead 2,Underrubrik1,prop2,UNDERRUBRIK 1-2,2nd level,Titre2,l2,Heading 2 Hidden,Head 2,Heading2,No Number,A,o,22,H21,T"/>
    <w:basedOn w:val="a"/>
    <w:next w:val="a"/>
    <w:link w:val="20"/>
    <w:qFormat/>
    <w:rsid w:val="005F52D1"/>
    <w:pPr>
      <w:keepNext/>
      <w:keepLines/>
      <w:numPr>
        <w:ilvl w:val="1"/>
        <w:numId w:val="1"/>
      </w:numPr>
      <w:spacing w:before="120" w:after="120"/>
      <w:outlineLvl w:val="1"/>
    </w:pPr>
    <w:rPr>
      <w:rFonts w:ascii="Arial" w:eastAsia="SimHei" w:hAnsi="Arial"/>
      <w:b/>
      <w:sz w:val="32"/>
      <w:lang w:val="x-none" w:eastAsia="x-none"/>
    </w:rPr>
  </w:style>
  <w:style w:type="paragraph" w:styleId="3">
    <w:name w:val="heading 3"/>
    <w:aliases w:val="CSS节内1级标记,H3,sect1.2.3,l3,CT,h3,BOD 0,Heading 3 - old,Level 3 Head,level_3,PIM 3,2nd Subhead,Bold Head,bh,ICSS节标记,3,PRTM Heading 3,第二层条,Level 3 Topic Heading,sect1.2.31,sect1.2.32,sect1.2.311,sect1.2.33,sect1.2.312,Heading 2.3,1.2.3.,Titles,(Alt+3)"/>
    <w:basedOn w:val="a"/>
    <w:next w:val="a"/>
    <w:link w:val="30"/>
    <w:qFormat/>
    <w:rsid w:val="00A71FE7"/>
    <w:pPr>
      <w:keepNext/>
      <w:keepLines/>
      <w:numPr>
        <w:ilvl w:val="2"/>
        <w:numId w:val="1"/>
      </w:numPr>
      <w:spacing w:before="120" w:after="120"/>
      <w:outlineLvl w:val="2"/>
    </w:pPr>
    <w:rPr>
      <w:rFonts w:eastAsia="SimHei"/>
      <w:b/>
      <w:sz w:val="28"/>
      <w:lang w:val="x-none" w:eastAsia="x-none"/>
    </w:rPr>
  </w:style>
  <w:style w:type="paragraph" w:styleId="40">
    <w:name w:val="heading 4"/>
    <w:aliases w:val="CSS节内2级标记,标题 4 Char,CSS节内2级标记 Char,Heading 4 Char,h4,PIM 4,H4,第三层条,第四层,First Subheading,sect 1.2.3.4,Ref Heading 1,rh1,sect 1.2.3.41,Ref Heading 11,rh11,sect 1.2.3.42,Ref Heading 12,rh12,sect 1.2.3.411,Ref Heading 111,rh111,sect 1.2.3.43,rh13,rh112"/>
    <w:basedOn w:val="a"/>
    <w:next w:val="a"/>
    <w:link w:val="41"/>
    <w:qFormat/>
    <w:pPr>
      <w:keepNext/>
      <w:keepLines/>
      <w:numPr>
        <w:ilvl w:val="3"/>
        <w:numId w:val="1"/>
      </w:numPr>
      <w:spacing w:before="280" w:after="290" w:line="372" w:lineRule="auto"/>
      <w:outlineLvl w:val="3"/>
    </w:pPr>
    <w:rPr>
      <w:rFonts w:ascii="Arial" w:eastAsia="SimHei" w:hAnsi="Arial"/>
      <w:b/>
      <w:sz w:val="28"/>
      <w:lang w:val="x-none" w:eastAsia="x-none"/>
    </w:rPr>
  </w:style>
  <w:style w:type="paragraph" w:styleId="5">
    <w:name w:val="heading 5"/>
    <w:aliases w:val="CSS节内3级标记,CSS节内3级标记 Char Char Char,CSS节内3级标记 Char,第四层条,第五层,H5,Table label,h5,l5,hm,mh2,Module heading 2,Head 5,list 5,5,Second Subheading,Level 3 - i,dash,ds,dd,Block Label,PIM 5,Titre5,Body Text (R),bullet2,L5,口,heading 5,h51,heading 51,h52,h53,l4"/>
    <w:basedOn w:val="a"/>
    <w:next w:val="a"/>
    <w:link w:val="50"/>
    <w:qFormat/>
    <w:pPr>
      <w:keepNext/>
      <w:keepLines/>
      <w:numPr>
        <w:ilvl w:val="4"/>
        <w:numId w:val="1"/>
      </w:numPr>
      <w:spacing w:before="280" w:after="290" w:line="372" w:lineRule="auto"/>
      <w:outlineLvl w:val="4"/>
    </w:pPr>
    <w:rPr>
      <w:b/>
      <w:sz w:val="28"/>
      <w:lang w:val="x-none" w:eastAsia="x-none"/>
    </w:rPr>
  </w:style>
  <w:style w:type="paragraph" w:styleId="6">
    <w:name w:val="heading 6"/>
    <w:aliases w:val="CSS节内4级标记,h6,Third Subheading,H6,PIM 6,BOD 4,L6,1,CSS节内4级标记 Char"/>
    <w:basedOn w:val="a"/>
    <w:next w:val="a"/>
    <w:qFormat/>
    <w:pPr>
      <w:keepNext/>
      <w:keepLines/>
      <w:numPr>
        <w:ilvl w:val="5"/>
        <w:numId w:val="1"/>
      </w:numPr>
      <w:spacing w:before="240" w:after="64" w:line="317" w:lineRule="auto"/>
      <w:outlineLvl w:val="5"/>
    </w:pPr>
    <w:rPr>
      <w:rFonts w:ascii="Arial" w:eastAsia="SimHei" w:hAnsi="Arial"/>
      <w:b/>
    </w:rPr>
  </w:style>
  <w:style w:type="paragraph" w:styleId="7">
    <w:name w:val="heading 7"/>
    <w:basedOn w:val="a"/>
    <w:next w:val="a"/>
    <w:link w:val="70"/>
    <w:qFormat/>
    <w:rsid w:val="00F14773"/>
    <w:pPr>
      <w:keepNext/>
      <w:keepLines/>
      <w:spacing w:before="240" w:after="64" w:line="320" w:lineRule="auto"/>
      <w:outlineLvl w:val="6"/>
    </w:pPr>
    <w:rPr>
      <w:b/>
      <w:bCs/>
    </w:rPr>
  </w:style>
  <w:style w:type="paragraph" w:styleId="8">
    <w:name w:val="heading 8"/>
    <w:basedOn w:val="a"/>
    <w:next w:val="a"/>
    <w:link w:val="80"/>
    <w:qFormat/>
    <w:rsid w:val="00F14773"/>
    <w:pPr>
      <w:keepNext/>
      <w:keepLines/>
      <w:spacing w:before="240" w:after="64" w:line="320" w:lineRule="auto"/>
      <w:outlineLvl w:val="7"/>
    </w:pPr>
    <w:rPr>
      <w:rFonts w:ascii="Cambria" w:hAnsi="Cambria"/>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70">
    <w:name w:val="標題 7 字元"/>
    <w:link w:val="7"/>
    <w:semiHidden/>
    <w:rsid w:val="00F14773"/>
    <w:rPr>
      <w:rFonts w:eastAsia="SimSun"/>
      <w:b/>
      <w:bCs/>
      <w:kern w:val="2"/>
      <w:sz w:val="24"/>
      <w:szCs w:val="24"/>
      <w:lang w:val="en-US" w:eastAsia="zh-CN" w:bidi="ar-SA"/>
    </w:rPr>
  </w:style>
  <w:style w:type="character" w:customStyle="1" w:styleId="80">
    <w:name w:val="標題 8 字元"/>
    <w:link w:val="8"/>
    <w:semiHidden/>
    <w:rsid w:val="00F14773"/>
    <w:rPr>
      <w:rFonts w:ascii="Cambria" w:eastAsia="SimSun" w:hAnsi="Cambria"/>
      <w:kern w:val="2"/>
      <w:sz w:val="24"/>
      <w:szCs w:val="24"/>
      <w:lang w:val="en-US" w:eastAsia="zh-CN" w:bidi="ar-SA"/>
    </w:rPr>
  </w:style>
  <w:style w:type="character" w:customStyle="1" w:styleId="a3">
    <w:name w:val="內文縮排 字元"/>
    <w:aliases w:val="特点 字元,表正文 字元,正文非缩进 字元,四号 字元,缩进 字元,bt 字元,水上软件 字元,样式3 字元,图形文字 字元,图形文字1 字元,图形文字2 字元,图形文字3 字元,图形文字4 字元,图形文字11 字元,图形文字21 字元,图形文字5 字元,图形文字12 字元,图形文字22 字元,图形文字6 字元,图形文字7 字元,图形文字13 字元,图形文字23 字元,图形文字8 字元,图形文字14 字元,图形文字24 字元,图形文字9 字元,图形文字15 字元,图形文字25 字元"/>
    <w:link w:val="a4"/>
    <w:rPr>
      <w:rFonts w:eastAsia="SimSun"/>
      <w:kern w:val="2"/>
      <w:sz w:val="21"/>
      <w:lang w:val="en-US" w:eastAsia="zh-CN"/>
    </w:rPr>
  </w:style>
  <w:style w:type="paragraph" w:styleId="a4">
    <w:name w:val="Normal Indent"/>
    <w:aliases w:val="特点,表正文,正文非缩进,四号,缩进,bt,水上软件,样式3,图形文字,图形文字1,图形文字2,图形文字3,图形文字4,图形文字11,图形文字21,图形文字5,图形文字12,图形文字22,图形文字6,图形文字7,图形文字13,图形文字23,图形文字8,图形文字14,图形文字24,图形文字9,图形文字15,图形文字25,图形文字31,图形文字41,图形文字111,图形文字211,特点标题,正文编号,表正文1,正文非缩进1,标题1"/>
    <w:basedOn w:val="a"/>
    <w:link w:val="a3"/>
    <w:pPr>
      <w:ind w:firstLineChars="200" w:firstLine="420"/>
    </w:pPr>
  </w:style>
  <w:style w:type="character" w:styleId="a5">
    <w:name w:val="Hyperlink"/>
    <w:uiPriority w:val="99"/>
    <w:rPr>
      <w:color w:val="0000FF"/>
      <w:u w:val="single"/>
    </w:rPr>
  </w:style>
  <w:style w:type="character" w:styleId="a6">
    <w:name w:val="Strong"/>
    <w:uiPriority w:val="22"/>
    <w:qFormat/>
    <w:rPr>
      <w:b/>
    </w:rPr>
  </w:style>
  <w:style w:type="character" w:customStyle="1" w:styleId="a7">
    <w:name w:val="本文縮排 字元"/>
    <w:link w:val="a8"/>
    <w:rPr>
      <w:kern w:val="2"/>
      <w:sz w:val="21"/>
    </w:rPr>
  </w:style>
  <w:style w:type="paragraph" w:styleId="a8">
    <w:name w:val="Body Text Indent"/>
    <w:basedOn w:val="a"/>
    <w:link w:val="a7"/>
    <w:pPr>
      <w:spacing w:after="120"/>
      <w:ind w:leftChars="200" w:left="420"/>
    </w:pPr>
    <w:rPr>
      <w:lang w:val="x-none" w:eastAsia="x-none"/>
    </w:rPr>
  </w:style>
  <w:style w:type="character" w:customStyle="1" w:styleId="a9">
    <w:name w:val="本文 字元"/>
    <w:link w:val="aa"/>
    <w:rPr>
      <w:kern w:val="2"/>
      <w:sz w:val="21"/>
    </w:rPr>
  </w:style>
  <w:style w:type="paragraph" w:styleId="aa">
    <w:name w:val="Body Text"/>
    <w:basedOn w:val="a"/>
    <w:link w:val="a9"/>
    <w:pPr>
      <w:spacing w:after="120"/>
    </w:pPr>
    <w:rPr>
      <w:lang w:val="x-none" w:eastAsia="x-none"/>
    </w:rPr>
  </w:style>
  <w:style w:type="character" w:styleId="ab">
    <w:name w:val="Emphasis"/>
    <w:qFormat/>
    <w:rPr>
      <w:i/>
    </w:rPr>
  </w:style>
  <w:style w:type="character" w:customStyle="1" w:styleId="ac">
    <w:name w:val="標題 字元"/>
    <w:link w:val="ad"/>
    <w:rPr>
      <w:rFonts w:ascii="Cambria" w:hAnsi="Cambria"/>
      <w:b/>
      <w:kern w:val="2"/>
      <w:sz w:val="32"/>
    </w:rPr>
  </w:style>
  <w:style w:type="paragraph" w:styleId="ad">
    <w:name w:val="Title"/>
    <w:basedOn w:val="a"/>
    <w:next w:val="a"/>
    <w:link w:val="ac"/>
    <w:qFormat/>
    <w:pPr>
      <w:spacing w:before="240" w:after="60"/>
      <w:jc w:val="center"/>
      <w:outlineLvl w:val="0"/>
    </w:pPr>
    <w:rPr>
      <w:rFonts w:ascii="Cambria" w:hAnsi="Cambria"/>
      <w:b/>
      <w:sz w:val="32"/>
      <w:lang w:val="x-none" w:eastAsia="x-none"/>
    </w:rPr>
  </w:style>
  <w:style w:type="character" w:customStyle="1" w:styleId="ae">
    <w:name w:val="頁尾 字元"/>
    <w:link w:val="af"/>
    <w:rPr>
      <w:kern w:val="2"/>
      <w:sz w:val="18"/>
    </w:rPr>
  </w:style>
  <w:style w:type="paragraph" w:styleId="af">
    <w:name w:val="footer"/>
    <w:basedOn w:val="a"/>
    <w:link w:val="ae"/>
    <w:pPr>
      <w:tabs>
        <w:tab w:val="center" w:pos="4153"/>
        <w:tab w:val="right" w:pos="8306"/>
      </w:tabs>
      <w:snapToGrid w:val="0"/>
    </w:pPr>
    <w:rPr>
      <w:sz w:val="18"/>
      <w:lang w:val="x-none" w:eastAsia="x-none"/>
    </w:rPr>
  </w:style>
  <w:style w:type="character" w:customStyle="1" w:styleId="af0">
    <w:name w:val="頁首 字元"/>
    <w:link w:val="af1"/>
    <w:rPr>
      <w:kern w:val="2"/>
      <w:sz w:val="18"/>
    </w:rPr>
  </w:style>
  <w:style w:type="paragraph" w:styleId="af1">
    <w:name w:val="header"/>
    <w:basedOn w:val="a"/>
    <w:link w:val="af0"/>
    <w:pPr>
      <w:pBdr>
        <w:bottom w:val="single" w:sz="6" w:space="1" w:color="auto"/>
      </w:pBdr>
      <w:tabs>
        <w:tab w:val="center" w:pos="4153"/>
        <w:tab w:val="right" w:pos="8306"/>
      </w:tabs>
      <w:snapToGrid w:val="0"/>
      <w:jc w:val="center"/>
    </w:pPr>
    <w:rPr>
      <w:sz w:val="18"/>
      <w:lang w:val="x-none" w:eastAsia="x-none"/>
    </w:rPr>
  </w:style>
  <w:style w:type="character" w:customStyle="1" w:styleId="af2">
    <w:name w:val="日期 字元"/>
    <w:link w:val="af3"/>
    <w:rPr>
      <w:kern w:val="2"/>
      <w:sz w:val="21"/>
    </w:rPr>
  </w:style>
  <w:style w:type="paragraph" w:styleId="af3">
    <w:name w:val="Date"/>
    <w:basedOn w:val="a"/>
    <w:next w:val="a"/>
    <w:link w:val="af2"/>
    <w:pPr>
      <w:ind w:leftChars="2500" w:left="100"/>
    </w:pPr>
    <w:rPr>
      <w:lang w:val="x-none" w:eastAsia="x-none"/>
    </w:rPr>
  </w:style>
  <w:style w:type="paragraph" w:customStyle="1" w:styleId="ISSHeadPageTitle1">
    <w:name w:val="ISS_Head_Page_Title1"/>
    <w:basedOn w:val="a"/>
    <w:pPr>
      <w:spacing w:before="180"/>
    </w:pPr>
    <w:rPr>
      <w:rFonts w:ascii="Arial" w:eastAsia="KaiTi_GB2312" w:hAnsi="Arial"/>
      <w:b/>
      <w:sz w:val="18"/>
    </w:rPr>
  </w:style>
  <w:style w:type="paragraph" w:styleId="11">
    <w:name w:val="toc 1"/>
    <w:basedOn w:val="a"/>
    <w:next w:val="a"/>
    <w:uiPriority w:val="39"/>
  </w:style>
  <w:style w:type="paragraph" w:styleId="31">
    <w:name w:val="toc 3"/>
    <w:basedOn w:val="a"/>
    <w:next w:val="a"/>
    <w:uiPriority w:val="39"/>
    <w:pPr>
      <w:ind w:leftChars="400" w:left="840"/>
    </w:pPr>
  </w:style>
  <w:style w:type="paragraph" w:styleId="21">
    <w:name w:val="toc 2"/>
    <w:basedOn w:val="a"/>
    <w:next w:val="a"/>
    <w:uiPriority w:val="39"/>
    <w:pPr>
      <w:ind w:leftChars="200" w:left="420"/>
    </w:pPr>
  </w:style>
  <w:style w:type="paragraph" w:customStyle="1" w:styleId="210">
    <w:name w:val="暗色格線 21"/>
    <w:qFormat/>
    <w:pPr>
      <w:widowControl w:val="0"/>
      <w:spacing w:line="360" w:lineRule="auto"/>
      <w:jc w:val="both"/>
    </w:pPr>
    <w:rPr>
      <w:sz w:val="21"/>
      <w:lang w:eastAsia="zh-CN"/>
    </w:rPr>
  </w:style>
  <w:style w:type="paragraph" w:customStyle="1" w:styleId="CSS1">
    <w:name w:val="CSS1级编号"/>
    <w:basedOn w:val="a"/>
    <w:pPr>
      <w:numPr>
        <w:numId w:val="2"/>
      </w:numPr>
    </w:pPr>
  </w:style>
  <w:style w:type="paragraph" w:customStyle="1" w:styleId="ICSSCoverTitle2">
    <w:name w:val="ICSS_Cover_Title2"/>
    <w:basedOn w:val="a"/>
    <w:pPr>
      <w:spacing w:before="240" w:after="240"/>
    </w:pPr>
    <w:rPr>
      <w:rFonts w:ascii="Arial" w:hAnsi="Arial"/>
      <w:b/>
      <w:sz w:val="36"/>
    </w:rPr>
  </w:style>
  <w:style w:type="paragraph" w:customStyle="1" w:styleId="310">
    <w:name w:val="格線表格 31"/>
    <w:basedOn w:val="1"/>
    <w:next w:val="a"/>
    <w:qFormat/>
    <w:pPr>
      <w:spacing w:before="480" w:after="0" w:line="276" w:lineRule="auto"/>
      <w:outlineLvl w:val="9"/>
    </w:pPr>
    <w:rPr>
      <w:rFonts w:ascii="Cambria" w:hAnsi="Cambria"/>
      <w:color w:val="365F91"/>
      <w:kern w:val="0"/>
      <w:sz w:val="28"/>
    </w:rPr>
  </w:style>
  <w:style w:type="paragraph" w:customStyle="1" w:styleId="ICSSCoverTitle3">
    <w:name w:val="ICSS_Cover_Title3"/>
    <w:basedOn w:val="a"/>
    <w:rPr>
      <w:rFonts w:ascii="Arial" w:hAnsi="Arial"/>
      <w:b/>
      <w:sz w:val="30"/>
    </w:rPr>
  </w:style>
  <w:style w:type="paragraph" w:customStyle="1" w:styleId="CharCharChar">
    <w:name w:val="Char Char Char"/>
    <w:basedOn w:val="a4"/>
    <w:pPr>
      <w:ind w:firstLine="200"/>
    </w:pPr>
    <w:rPr>
      <w:rFonts w:ascii="Tahoma" w:hAnsi="Tahoma"/>
    </w:rPr>
  </w:style>
  <w:style w:type="paragraph" w:styleId="af4">
    <w:name w:val="Document Map"/>
    <w:basedOn w:val="a"/>
    <w:pPr>
      <w:shd w:val="clear" w:color="auto" w:fill="000080"/>
    </w:pPr>
  </w:style>
  <w:style w:type="paragraph" w:customStyle="1" w:styleId="af5">
    <w:name w:val="宋五"/>
    <w:basedOn w:val="aa"/>
  </w:style>
  <w:style w:type="paragraph" w:customStyle="1" w:styleId="211">
    <w:name w:val="样式 首行缩进:  2 字符1"/>
    <w:basedOn w:val="a"/>
    <w:pPr>
      <w:ind w:firstLineChars="200" w:firstLine="480"/>
    </w:pPr>
  </w:style>
  <w:style w:type="paragraph" w:customStyle="1" w:styleId="CharChar1CharCharCharCharCharCharCharCharCharCharCharCharCharCharCharCharCharCharCharCharCharCharCharCharCharCharCharCharCharCharCharCharCharCharCharCharCharCharCharCharCharCharCharCha">
    <w:name w:val="Char Char1 Char Char Char Char Char Char Char Char Char Char Char Char Char Char Char Char Char Char Char Char Char Char Char Char Char Char Char Char Char Char Char Char Char Char Char Char Char Char Char Char Char Char Char Cha"/>
    <w:basedOn w:val="a"/>
    <w:pPr>
      <w:spacing w:after="160" w:line="240" w:lineRule="exact"/>
    </w:pPr>
  </w:style>
  <w:style w:type="paragraph" w:customStyle="1" w:styleId="42">
    <w:name w:val="标题4"/>
    <w:basedOn w:val="40"/>
    <w:pPr>
      <w:numPr>
        <w:ilvl w:val="0"/>
        <w:numId w:val="0"/>
      </w:numPr>
    </w:pPr>
  </w:style>
  <w:style w:type="paragraph" w:customStyle="1" w:styleId="ICSSCoverTitle1">
    <w:name w:val="ICSS_Cover_Title1"/>
    <w:basedOn w:val="a"/>
    <w:pPr>
      <w:spacing w:before="240" w:after="240"/>
    </w:pPr>
    <w:rPr>
      <w:rFonts w:ascii="Arial" w:hAnsi="Arial"/>
      <w:b/>
      <w:sz w:val="48"/>
    </w:rPr>
  </w:style>
  <w:style w:type="paragraph" w:styleId="4">
    <w:name w:val="List 4"/>
    <w:basedOn w:val="a"/>
    <w:pPr>
      <w:numPr>
        <w:ilvl w:val="3"/>
        <w:numId w:val="2"/>
      </w:numPr>
      <w:adjustRightInd w:val="0"/>
      <w:snapToGrid w:val="0"/>
    </w:pPr>
  </w:style>
  <w:style w:type="paragraph" w:customStyle="1" w:styleId="af6">
    <w:name w:val="文档正文"/>
    <w:basedOn w:val="a"/>
    <w:pPr>
      <w:adjustRightInd w:val="0"/>
      <w:spacing w:line="480" w:lineRule="atLeast"/>
      <w:ind w:firstLine="567"/>
      <w:textAlignment w:val="baseline"/>
    </w:pPr>
    <w:rPr>
      <w:rFonts w:ascii="SimSun"/>
      <w:kern w:val="0"/>
    </w:rPr>
  </w:style>
  <w:style w:type="paragraph" w:customStyle="1" w:styleId="Char">
    <w:name w:val="Char"/>
    <w:basedOn w:val="a"/>
    <w:rPr>
      <w:rFonts w:ascii="Tahoma" w:hAnsi="Tahoma"/>
    </w:rPr>
  </w:style>
  <w:style w:type="paragraph" w:customStyle="1" w:styleId="1CSSH1H11H12H111H13H112PIM1h1SectionHeadHe">
    <w:name w:val="样式 标题 1CSS章标记H1H11H12H111H13H112PIM 1h1Section HeadHe..."/>
    <w:basedOn w:val="1"/>
    <w:rsid w:val="00A71FE7"/>
    <w:rPr>
      <w:rFonts w:cs="SimSun"/>
      <w:bCs/>
    </w:rPr>
  </w:style>
  <w:style w:type="paragraph" w:styleId="51">
    <w:name w:val="toc 5"/>
    <w:basedOn w:val="a"/>
    <w:next w:val="a"/>
    <w:uiPriority w:val="39"/>
    <w:rsid w:val="00F14773"/>
    <w:pPr>
      <w:ind w:leftChars="800" w:left="1680"/>
    </w:pPr>
  </w:style>
  <w:style w:type="paragraph" w:styleId="43">
    <w:name w:val="toc 4"/>
    <w:basedOn w:val="a"/>
    <w:next w:val="a"/>
    <w:uiPriority w:val="39"/>
    <w:rsid w:val="00F14773"/>
    <w:pPr>
      <w:ind w:leftChars="600" w:left="1260"/>
    </w:pPr>
  </w:style>
  <w:style w:type="paragraph" w:customStyle="1" w:styleId="Char1">
    <w:name w:val="Char1"/>
    <w:basedOn w:val="a"/>
    <w:rsid w:val="00F14773"/>
    <w:pPr>
      <w:spacing w:after="160" w:line="240" w:lineRule="exact"/>
    </w:pPr>
    <w:rPr>
      <w:rFonts w:ascii="Verdana" w:hAnsi="Verdana"/>
      <w:kern w:val="0"/>
      <w:sz w:val="20"/>
      <w:lang w:eastAsia="en-US"/>
    </w:rPr>
  </w:style>
  <w:style w:type="paragraph" w:customStyle="1" w:styleId="ICSSNormal3">
    <w:name w:val="ICSS_Normal3"/>
    <w:basedOn w:val="a"/>
    <w:rsid w:val="00F14773"/>
    <w:pPr>
      <w:ind w:left="340" w:firstLineChars="200" w:firstLine="200"/>
    </w:pPr>
    <w:rPr>
      <w:lang w:val="en-GB"/>
    </w:rPr>
  </w:style>
  <w:style w:type="paragraph" w:styleId="af7">
    <w:name w:val="Balloon Text"/>
    <w:basedOn w:val="a"/>
    <w:rsid w:val="00F14773"/>
    <w:rPr>
      <w:sz w:val="18"/>
      <w:szCs w:val="18"/>
    </w:rPr>
  </w:style>
  <w:style w:type="paragraph" w:customStyle="1" w:styleId="ICSSTitlePageHeader">
    <w:name w:val="ICSS_TitlePage_Header"/>
    <w:basedOn w:val="a"/>
    <w:rsid w:val="00590DEA"/>
    <w:pPr>
      <w:spacing w:before="240" w:after="240"/>
      <w:ind w:left="3240"/>
    </w:pPr>
    <w:rPr>
      <w:rFonts w:ascii="Arial" w:hAnsi="Arial"/>
      <w:b/>
      <w:kern w:val="0"/>
      <w:sz w:val="32"/>
    </w:rPr>
  </w:style>
  <w:style w:type="table" w:styleId="af8">
    <w:name w:val="Table Grid"/>
    <w:basedOn w:val="a1"/>
    <w:rsid w:val="00062E7F"/>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60">
    <w:name w:val="toc 6"/>
    <w:basedOn w:val="a"/>
    <w:next w:val="a"/>
    <w:autoRedefine/>
    <w:uiPriority w:val="39"/>
    <w:unhideWhenUsed/>
    <w:rsid w:val="00062E7F"/>
    <w:pPr>
      <w:ind w:leftChars="1000" w:left="2100"/>
    </w:pPr>
    <w:rPr>
      <w:rFonts w:ascii="Calibri" w:hAnsi="Calibri"/>
      <w:szCs w:val="22"/>
    </w:rPr>
  </w:style>
  <w:style w:type="paragraph" w:styleId="71">
    <w:name w:val="toc 7"/>
    <w:basedOn w:val="a"/>
    <w:next w:val="a"/>
    <w:autoRedefine/>
    <w:uiPriority w:val="39"/>
    <w:unhideWhenUsed/>
    <w:rsid w:val="00062E7F"/>
    <w:pPr>
      <w:ind w:leftChars="1200" w:left="2520"/>
    </w:pPr>
    <w:rPr>
      <w:rFonts w:ascii="Calibri" w:hAnsi="Calibri"/>
      <w:szCs w:val="22"/>
    </w:rPr>
  </w:style>
  <w:style w:type="paragraph" w:styleId="81">
    <w:name w:val="toc 8"/>
    <w:basedOn w:val="a"/>
    <w:next w:val="a"/>
    <w:autoRedefine/>
    <w:uiPriority w:val="39"/>
    <w:unhideWhenUsed/>
    <w:rsid w:val="00062E7F"/>
    <w:pPr>
      <w:ind w:leftChars="1400" w:left="2940"/>
    </w:pPr>
    <w:rPr>
      <w:rFonts w:ascii="Calibri" w:hAnsi="Calibri"/>
      <w:szCs w:val="22"/>
    </w:rPr>
  </w:style>
  <w:style w:type="paragraph" w:styleId="9">
    <w:name w:val="toc 9"/>
    <w:basedOn w:val="a"/>
    <w:next w:val="a"/>
    <w:autoRedefine/>
    <w:uiPriority w:val="39"/>
    <w:unhideWhenUsed/>
    <w:rsid w:val="00062E7F"/>
    <w:pPr>
      <w:ind w:leftChars="1600" w:left="3360"/>
    </w:pPr>
    <w:rPr>
      <w:rFonts w:ascii="Calibri" w:hAnsi="Calibri"/>
      <w:szCs w:val="22"/>
    </w:rPr>
  </w:style>
  <w:style w:type="paragraph" w:customStyle="1" w:styleId="-11">
    <w:name w:val="彩色清單 - 輔色 11"/>
    <w:basedOn w:val="a"/>
    <w:qFormat/>
    <w:rsid w:val="00062E7F"/>
    <w:pPr>
      <w:ind w:firstLineChars="200" w:firstLine="420"/>
    </w:pPr>
  </w:style>
  <w:style w:type="character" w:customStyle="1" w:styleId="10">
    <w:name w:val="標題 1 字元"/>
    <w:aliases w:val="CSS章标记 字元,H1 字元,H11 字元,H12 字元,H111 字元,H13 字元,H112 字元,PIM 1 字元,h1 字元,Section Head 字元,Header1 字元,章节 字元,第一层 字元,Level 1 Topic Heading 字元,Heading 0 字元,Level 1 Head 字元,l1 字元,1st level 字元,H14 字元,H15 字元,H16 字元,H17 字元,LN 字元,heading 1 字元,Arial 14 Fett 字元"/>
    <w:link w:val="1"/>
    <w:rsid w:val="005F52D1"/>
    <w:rPr>
      <w:b/>
      <w:kern w:val="44"/>
      <w:sz w:val="44"/>
    </w:rPr>
  </w:style>
  <w:style w:type="character" w:customStyle="1" w:styleId="20">
    <w:name w:val="標題 2 字元"/>
    <w:aliases w:val="CSS节标记 字元,ICSS章标记 字元,H2 字元,sect 1.2 字元,HD2 字元,h2 字元,Level 2 Topic Heading 字元,2 字元,Header 2 字元,heading 2 字元,DO NOT USE_h2 字元,chn 字元,Chapter Number/Appendix Letter 字元,ACERHead 2 字元,Underrubrik1 字元,prop2 字元,UNDERRUBRIK 1-2 字元,2nd level 字元,Titre2 字元"/>
    <w:link w:val="2"/>
    <w:rsid w:val="005F52D1"/>
    <w:rPr>
      <w:rFonts w:ascii="Arial" w:eastAsia="SimHei" w:hAnsi="Arial"/>
      <w:b/>
      <w:kern w:val="2"/>
      <w:sz w:val="32"/>
      <w:lang w:val="x-none" w:eastAsia="x-none"/>
    </w:rPr>
  </w:style>
  <w:style w:type="character" w:customStyle="1" w:styleId="30">
    <w:name w:val="標題 3 字元"/>
    <w:aliases w:val="CSS节内1级标记 字元,H3 字元,sect1.2.3 字元,l3 字元,CT 字元,h3 字元,BOD 0 字元,Heading 3 - old 字元,Level 3 Head 字元,level_3 字元,PIM 3 字元,2nd Subhead 字元,Bold Head 字元,bh 字元,ICSS节标记 字元,3 字元,PRTM Heading 3 字元,第二层条 字元,Level 3 Topic Heading 字元,sect1.2.31 字元,sect1.2.32 字元"/>
    <w:link w:val="3"/>
    <w:rsid w:val="005F52D1"/>
    <w:rPr>
      <w:rFonts w:eastAsia="SimHei"/>
      <w:b/>
      <w:kern w:val="2"/>
      <w:sz w:val="28"/>
    </w:rPr>
  </w:style>
  <w:style w:type="character" w:customStyle="1" w:styleId="41">
    <w:name w:val="標題 4 字元"/>
    <w:aliases w:val="CSS节内2级标记 字元,标题 4 Char 字元,CSS节内2级标记 Char 字元,Heading 4 Char 字元,h4 字元,PIM 4 字元,H4 字元,第三层条 字元,第四层 字元,First Subheading 字元,sect 1.2.3.4 字元,Ref Heading 1 字元,rh1 字元,sect 1.2.3.41 字元,Ref Heading 11 字元,rh11 字元,sect 1.2.3.42 字元,Ref Heading 12 字元,rh12 字元"/>
    <w:link w:val="40"/>
    <w:rsid w:val="005F52D1"/>
    <w:rPr>
      <w:rFonts w:ascii="Arial" w:eastAsia="SimHei" w:hAnsi="Arial"/>
      <w:b/>
      <w:kern w:val="2"/>
      <w:sz w:val="28"/>
    </w:rPr>
  </w:style>
  <w:style w:type="character" w:customStyle="1" w:styleId="50">
    <w:name w:val="標題 5 字元"/>
    <w:aliases w:val="CSS节内3级标记 字元,CSS节内3级标记 Char Char Char 字元,CSS节内3级标记 Char 字元,第四层条 字元,第五层 字元,H5 字元,Table label 字元,h5 字元,l5 字元,hm 字元,mh2 字元,Module heading 2 字元,Head 5 字元,list 5 字元,5 字元,Second Subheading 字元,Level 3 - i 字元,dash 字元,ds 字元,dd 字元,Block Label 字元,PIM 5 字元"/>
    <w:link w:val="5"/>
    <w:rsid w:val="005F52D1"/>
    <w:rPr>
      <w:b/>
      <w:kern w:val="2"/>
      <w:sz w:val="28"/>
    </w:rPr>
  </w:style>
  <w:style w:type="character" w:customStyle="1" w:styleId="Char10">
    <w:name w:val="正文缩进 Char1"/>
    <w:aliases w:val="特点 Char,表正文 Char,正文非缩进 Char,四号 Char,缩进 Char,正文缩进 Char Char,bt Char,水上软件 Char,样式3 Char,图形文字 Char,图形文字1 Char,图形文字2 Char,图形文字3 Char,图形文字4 Char,图形文字11 Char,图形文字21 Char,图形文字5 Char,图形文字12 Char,图形文字22 Char,图形文字6 Char,图形文字7 Char,图形文字13 Char,特点标题 Char"/>
    <w:rsid w:val="005F52D1"/>
    <w:rPr>
      <w:rFonts w:eastAsia="SimSun"/>
      <w:kern w:val="2"/>
      <w:sz w:val="21"/>
      <w:lang w:val="en-US" w:eastAsia="zh-CN"/>
    </w:rPr>
  </w:style>
  <w:style w:type="paragraph" w:customStyle="1" w:styleId="ICSSNormal2">
    <w:name w:val="ICSS_Normal2"/>
    <w:basedOn w:val="a"/>
    <w:rsid w:val="005F52D1"/>
    <w:pPr>
      <w:ind w:left="170" w:firstLineChars="200" w:firstLine="200"/>
    </w:pPr>
    <w:rPr>
      <w:lang w:val="en-GB"/>
    </w:rPr>
  </w:style>
  <w:style w:type="paragraph" w:styleId="af9">
    <w:name w:val="Body Text First Indent"/>
    <w:basedOn w:val="aa"/>
    <w:link w:val="afa"/>
    <w:rsid w:val="005F52D1"/>
    <w:pPr>
      <w:ind w:firstLineChars="100" w:firstLine="420"/>
    </w:pPr>
  </w:style>
  <w:style w:type="character" w:customStyle="1" w:styleId="afa">
    <w:name w:val="本文第一層縮排 字元"/>
    <w:basedOn w:val="a9"/>
    <w:link w:val="af9"/>
    <w:rsid w:val="005F52D1"/>
    <w:rPr>
      <w:kern w:val="2"/>
      <w:sz w:val="21"/>
    </w:rPr>
  </w:style>
  <w:style w:type="paragraph" w:styleId="Web">
    <w:name w:val="Normal (Web)"/>
    <w:basedOn w:val="a"/>
    <w:unhideWhenUsed/>
    <w:rsid w:val="005F52D1"/>
    <w:pPr>
      <w:spacing w:before="100" w:beforeAutospacing="1" w:after="100" w:afterAutospacing="1"/>
    </w:pPr>
    <w:rPr>
      <w:rFonts w:ascii="SimSun" w:hAnsi="SimSun" w:cs="SimSun"/>
      <w:kern w:val="0"/>
    </w:rPr>
  </w:style>
  <w:style w:type="paragraph" w:styleId="afb">
    <w:name w:val="annotation text"/>
    <w:basedOn w:val="a"/>
    <w:link w:val="afc"/>
    <w:semiHidden/>
    <w:rsid w:val="005F52D1"/>
    <w:rPr>
      <w:lang w:val="x-none" w:eastAsia="x-none"/>
    </w:rPr>
  </w:style>
  <w:style w:type="character" w:customStyle="1" w:styleId="afc">
    <w:name w:val="註解文字 字元"/>
    <w:link w:val="afb"/>
    <w:semiHidden/>
    <w:rsid w:val="005F52D1"/>
    <w:rPr>
      <w:kern w:val="2"/>
      <w:sz w:val="24"/>
    </w:rPr>
  </w:style>
  <w:style w:type="paragraph" w:styleId="afd">
    <w:name w:val="annotation subject"/>
    <w:basedOn w:val="afb"/>
    <w:next w:val="afb"/>
    <w:link w:val="afe"/>
    <w:semiHidden/>
    <w:rsid w:val="005F52D1"/>
    <w:rPr>
      <w:b/>
      <w:bCs/>
    </w:rPr>
  </w:style>
  <w:style w:type="character" w:customStyle="1" w:styleId="afe">
    <w:name w:val="註解主旨 字元"/>
    <w:link w:val="afd"/>
    <w:semiHidden/>
    <w:rsid w:val="005F52D1"/>
    <w:rPr>
      <w:b/>
      <w:bCs/>
      <w:kern w:val="2"/>
      <w:sz w:val="24"/>
    </w:rPr>
  </w:style>
  <w:style w:type="paragraph" w:styleId="aff">
    <w:name w:val="caption"/>
    <w:basedOn w:val="a"/>
    <w:next w:val="a"/>
    <w:qFormat/>
    <w:rsid w:val="005F52D1"/>
    <w:rPr>
      <w:rFonts w:ascii="Arial" w:eastAsia="SimHei" w:hAnsi="Arial" w:cs="Arial"/>
      <w:sz w:val="20"/>
    </w:rPr>
  </w:style>
  <w:style w:type="paragraph" w:customStyle="1" w:styleId="Char0">
    <w:name w:val="Char"/>
    <w:basedOn w:val="a"/>
    <w:rsid w:val="0007601B"/>
  </w:style>
  <w:style w:type="paragraph" w:customStyle="1" w:styleId="xmsonormal">
    <w:name w:val="x_msonormal"/>
    <w:basedOn w:val="a"/>
    <w:rsid w:val="003F012E"/>
    <w:pPr>
      <w:spacing w:line="240" w:lineRule="auto"/>
    </w:pPr>
    <w:rPr>
      <w:rFonts w:ascii="Calibri" w:eastAsia="新細明體" w:hAnsi="Calibri" w:cs="Calibri"/>
      <w:kern w:val="0"/>
    </w:rPr>
  </w:style>
  <w:style w:type="paragraph" w:styleId="aff0">
    <w:name w:val="List Paragraph"/>
    <w:basedOn w:val="a"/>
    <w:qFormat/>
    <w:rsid w:val="00476542"/>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8684799">
      <w:bodyDiv w:val="1"/>
      <w:marLeft w:val="0"/>
      <w:marRight w:val="0"/>
      <w:marTop w:val="0"/>
      <w:marBottom w:val="0"/>
      <w:divBdr>
        <w:top w:val="none" w:sz="0" w:space="0" w:color="auto"/>
        <w:left w:val="none" w:sz="0" w:space="0" w:color="auto"/>
        <w:bottom w:val="none" w:sz="0" w:space="0" w:color="auto"/>
        <w:right w:val="none" w:sz="0" w:space="0" w:color="auto"/>
      </w:divBdr>
    </w:div>
    <w:div w:id="321007660">
      <w:bodyDiv w:val="1"/>
      <w:marLeft w:val="0"/>
      <w:marRight w:val="0"/>
      <w:marTop w:val="0"/>
      <w:marBottom w:val="0"/>
      <w:divBdr>
        <w:top w:val="none" w:sz="0" w:space="0" w:color="auto"/>
        <w:left w:val="none" w:sz="0" w:space="0" w:color="auto"/>
        <w:bottom w:val="none" w:sz="0" w:space="0" w:color="auto"/>
        <w:right w:val="none" w:sz="0" w:space="0" w:color="auto"/>
      </w:divBdr>
    </w:div>
    <w:div w:id="1987931076">
      <w:bodyDiv w:val="1"/>
      <w:marLeft w:val="0"/>
      <w:marRight w:val="0"/>
      <w:marTop w:val="0"/>
      <w:marBottom w:val="0"/>
      <w:divBdr>
        <w:top w:val="none" w:sz="0" w:space="0" w:color="auto"/>
        <w:left w:val="none" w:sz="0" w:space="0" w:color="auto"/>
        <w:bottom w:val="none" w:sz="0" w:space="0" w:color="auto"/>
        <w:right w:val="none" w:sz="0" w:space="0" w:color="auto"/>
      </w:divBdr>
    </w:div>
    <w:div w:id="2068143063">
      <w:bodyDiv w:val="1"/>
      <w:marLeft w:val="0"/>
      <w:marRight w:val="0"/>
      <w:marTop w:val="0"/>
      <w:marBottom w:val="0"/>
      <w:divBdr>
        <w:top w:val="none" w:sz="0" w:space="0" w:color="auto"/>
        <w:left w:val="none" w:sz="0" w:space="0" w:color="auto"/>
        <w:bottom w:val="none" w:sz="0" w:space="0" w:color="auto"/>
        <w:right w:val="none" w:sz="0" w:space="0" w:color="auto"/>
      </w:divBdr>
    </w:div>
  </w:divs>
  <w:encoding w:val="gb2312"/>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ko.Huang\Documents\&#33258;&#35330;%20Office%20&#31684;&#26412;\&#35373;&#35336;&#25991;&#27284;&#31684;&#26412;.dotx"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1BC884E-7B48-4E9C-8B9D-8BAE4FBDFA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設計文檔範本.dotx</Template>
  <TotalTime>86</TotalTime>
  <Pages>5</Pages>
  <Words>427</Words>
  <Characters>2440</Characters>
  <Application>Microsoft Office Word</Application>
  <DocSecurity>0</DocSecurity>
  <PresentationFormat/>
  <Lines>20</Lines>
  <Paragraphs>5</Paragraphs>
  <Slides>0</Slides>
  <Notes>0</Notes>
  <HiddenSlides>0</HiddenSlides>
  <MMClips>0</MMClips>
  <ScaleCrop>false</ScaleCrop>
  <HeadingPairs>
    <vt:vector size="2" baseType="variant">
      <vt:variant>
        <vt:lpstr>标题</vt:lpstr>
      </vt:variant>
      <vt:variant>
        <vt:i4>1</vt:i4>
      </vt:variant>
    </vt:vector>
  </HeadingPairs>
  <TitlesOfParts>
    <vt:vector size="1" baseType="lpstr">
      <vt:lpstr>第一章 接口文件的发送与接收</vt:lpstr>
    </vt:vector>
  </TitlesOfParts>
  <Manager/>
  <Company>icss</Company>
  <LinksUpToDate>false</LinksUpToDate>
  <CharactersWithSpaces>2862</CharactersWithSpaces>
  <SharedDoc>false</SharedDoc>
  <HLinks>
    <vt:vector size="90" baseType="variant">
      <vt:variant>
        <vt:i4>1310775</vt:i4>
      </vt:variant>
      <vt:variant>
        <vt:i4>86</vt:i4>
      </vt:variant>
      <vt:variant>
        <vt:i4>0</vt:i4>
      </vt:variant>
      <vt:variant>
        <vt:i4>5</vt:i4>
      </vt:variant>
      <vt:variant>
        <vt:lpwstr/>
      </vt:variant>
      <vt:variant>
        <vt:lpwstr>_Toc497230785</vt:lpwstr>
      </vt:variant>
      <vt:variant>
        <vt:i4>1310775</vt:i4>
      </vt:variant>
      <vt:variant>
        <vt:i4>80</vt:i4>
      </vt:variant>
      <vt:variant>
        <vt:i4>0</vt:i4>
      </vt:variant>
      <vt:variant>
        <vt:i4>5</vt:i4>
      </vt:variant>
      <vt:variant>
        <vt:lpwstr/>
      </vt:variant>
      <vt:variant>
        <vt:lpwstr>_Toc497230784</vt:lpwstr>
      </vt:variant>
      <vt:variant>
        <vt:i4>1310775</vt:i4>
      </vt:variant>
      <vt:variant>
        <vt:i4>74</vt:i4>
      </vt:variant>
      <vt:variant>
        <vt:i4>0</vt:i4>
      </vt:variant>
      <vt:variant>
        <vt:i4>5</vt:i4>
      </vt:variant>
      <vt:variant>
        <vt:lpwstr/>
      </vt:variant>
      <vt:variant>
        <vt:lpwstr>_Toc497230783</vt:lpwstr>
      </vt:variant>
      <vt:variant>
        <vt:i4>1310775</vt:i4>
      </vt:variant>
      <vt:variant>
        <vt:i4>68</vt:i4>
      </vt:variant>
      <vt:variant>
        <vt:i4>0</vt:i4>
      </vt:variant>
      <vt:variant>
        <vt:i4>5</vt:i4>
      </vt:variant>
      <vt:variant>
        <vt:lpwstr/>
      </vt:variant>
      <vt:variant>
        <vt:lpwstr>_Toc497230782</vt:lpwstr>
      </vt:variant>
      <vt:variant>
        <vt:i4>1310775</vt:i4>
      </vt:variant>
      <vt:variant>
        <vt:i4>62</vt:i4>
      </vt:variant>
      <vt:variant>
        <vt:i4>0</vt:i4>
      </vt:variant>
      <vt:variant>
        <vt:i4>5</vt:i4>
      </vt:variant>
      <vt:variant>
        <vt:lpwstr/>
      </vt:variant>
      <vt:variant>
        <vt:lpwstr>_Toc497230781</vt:lpwstr>
      </vt:variant>
      <vt:variant>
        <vt:i4>1310775</vt:i4>
      </vt:variant>
      <vt:variant>
        <vt:i4>56</vt:i4>
      </vt:variant>
      <vt:variant>
        <vt:i4>0</vt:i4>
      </vt:variant>
      <vt:variant>
        <vt:i4>5</vt:i4>
      </vt:variant>
      <vt:variant>
        <vt:lpwstr/>
      </vt:variant>
      <vt:variant>
        <vt:lpwstr>_Toc497230780</vt:lpwstr>
      </vt:variant>
      <vt:variant>
        <vt:i4>1769527</vt:i4>
      </vt:variant>
      <vt:variant>
        <vt:i4>50</vt:i4>
      </vt:variant>
      <vt:variant>
        <vt:i4>0</vt:i4>
      </vt:variant>
      <vt:variant>
        <vt:i4>5</vt:i4>
      </vt:variant>
      <vt:variant>
        <vt:lpwstr/>
      </vt:variant>
      <vt:variant>
        <vt:lpwstr>_Toc497230779</vt:lpwstr>
      </vt:variant>
      <vt:variant>
        <vt:i4>1769527</vt:i4>
      </vt:variant>
      <vt:variant>
        <vt:i4>44</vt:i4>
      </vt:variant>
      <vt:variant>
        <vt:i4>0</vt:i4>
      </vt:variant>
      <vt:variant>
        <vt:i4>5</vt:i4>
      </vt:variant>
      <vt:variant>
        <vt:lpwstr/>
      </vt:variant>
      <vt:variant>
        <vt:lpwstr>_Toc497230778</vt:lpwstr>
      </vt:variant>
      <vt:variant>
        <vt:i4>1769527</vt:i4>
      </vt:variant>
      <vt:variant>
        <vt:i4>38</vt:i4>
      </vt:variant>
      <vt:variant>
        <vt:i4>0</vt:i4>
      </vt:variant>
      <vt:variant>
        <vt:i4>5</vt:i4>
      </vt:variant>
      <vt:variant>
        <vt:lpwstr/>
      </vt:variant>
      <vt:variant>
        <vt:lpwstr>_Toc497230777</vt:lpwstr>
      </vt:variant>
      <vt:variant>
        <vt:i4>1769527</vt:i4>
      </vt:variant>
      <vt:variant>
        <vt:i4>32</vt:i4>
      </vt:variant>
      <vt:variant>
        <vt:i4>0</vt:i4>
      </vt:variant>
      <vt:variant>
        <vt:i4>5</vt:i4>
      </vt:variant>
      <vt:variant>
        <vt:lpwstr/>
      </vt:variant>
      <vt:variant>
        <vt:lpwstr>_Toc497230776</vt:lpwstr>
      </vt:variant>
      <vt:variant>
        <vt:i4>1769527</vt:i4>
      </vt:variant>
      <vt:variant>
        <vt:i4>26</vt:i4>
      </vt:variant>
      <vt:variant>
        <vt:i4>0</vt:i4>
      </vt:variant>
      <vt:variant>
        <vt:i4>5</vt:i4>
      </vt:variant>
      <vt:variant>
        <vt:lpwstr/>
      </vt:variant>
      <vt:variant>
        <vt:lpwstr>_Toc497230775</vt:lpwstr>
      </vt:variant>
      <vt:variant>
        <vt:i4>1769527</vt:i4>
      </vt:variant>
      <vt:variant>
        <vt:i4>20</vt:i4>
      </vt:variant>
      <vt:variant>
        <vt:i4>0</vt:i4>
      </vt:variant>
      <vt:variant>
        <vt:i4>5</vt:i4>
      </vt:variant>
      <vt:variant>
        <vt:lpwstr/>
      </vt:variant>
      <vt:variant>
        <vt:lpwstr>_Toc497230774</vt:lpwstr>
      </vt:variant>
      <vt:variant>
        <vt:i4>1769527</vt:i4>
      </vt:variant>
      <vt:variant>
        <vt:i4>14</vt:i4>
      </vt:variant>
      <vt:variant>
        <vt:i4>0</vt:i4>
      </vt:variant>
      <vt:variant>
        <vt:i4>5</vt:i4>
      </vt:variant>
      <vt:variant>
        <vt:lpwstr/>
      </vt:variant>
      <vt:variant>
        <vt:lpwstr>_Toc497230773</vt:lpwstr>
      </vt:variant>
      <vt:variant>
        <vt:i4>1769527</vt:i4>
      </vt:variant>
      <vt:variant>
        <vt:i4>8</vt:i4>
      </vt:variant>
      <vt:variant>
        <vt:i4>0</vt:i4>
      </vt:variant>
      <vt:variant>
        <vt:i4>5</vt:i4>
      </vt:variant>
      <vt:variant>
        <vt:lpwstr/>
      </vt:variant>
      <vt:variant>
        <vt:lpwstr>_Toc497230772</vt:lpwstr>
      </vt:variant>
      <vt:variant>
        <vt:i4>1769527</vt:i4>
      </vt:variant>
      <vt:variant>
        <vt:i4>2</vt:i4>
      </vt:variant>
      <vt:variant>
        <vt:i4>0</vt:i4>
      </vt:variant>
      <vt:variant>
        <vt:i4>5</vt:i4>
      </vt:variant>
      <vt:variant>
        <vt:lpwstr/>
      </vt:variant>
      <vt:variant>
        <vt:lpwstr>_Toc497230771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第一章 接口文件的发送与接收</dc:title>
  <dc:subject/>
  <dc:creator>PPM-黃仲遠[Niko.Huang]</dc:creator>
  <cp:keywords/>
  <dc:description/>
  <cp:lastModifiedBy>PPM-黃仲遠[Niko.Huang]</cp:lastModifiedBy>
  <cp:revision>6</cp:revision>
  <cp:lastPrinted>2008-12-17T14:04:00Z</cp:lastPrinted>
  <dcterms:created xsi:type="dcterms:W3CDTF">2026-02-26T06:49:00Z</dcterms:created>
  <dcterms:modified xsi:type="dcterms:W3CDTF">2026-02-26T08:23:00Z</dcterms:modified>
  <cp:category/>
</cp:coreProperties>
</file>